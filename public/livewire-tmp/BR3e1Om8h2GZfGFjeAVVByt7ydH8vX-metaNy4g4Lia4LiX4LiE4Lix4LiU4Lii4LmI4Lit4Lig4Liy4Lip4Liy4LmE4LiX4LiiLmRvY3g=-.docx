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D3746C" w14:paraId="7C34BACE" w14:textId="77777777" w:rsidTr="00C22A92">
        <w:tc>
          <w:tcPr>
            <w:tcW w:w="9606" w:type="dxa"/>
          </w:tcPr>
          <w:p w14:paraId="65B8E9E0" w14:textId="11D69B53" w:rsidR="00D3746C" w:rsidRDefault="00D3746C" w:rsidP="00C243BF">
            <w:pPr>
              <w:pStyle w:val="Title"/>
              <w:ind w:firstLine="720"/>
              <w:jc w:val="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ชื่อโครงงาน</w:t>
            </w:r>
            <w:r w:rsidRPr="00526002">
              <w:rPr>
                <w:rFonts w:ascii="TH Sarabun New" w:hAnsi="TH Sarabun New" w:cs="TH Sarabun New" w:hint="cs"/>
                <w:cs/>
              </w:rPr>
              <w:tab/>
            </w:r>
            <w:r w:rsidRPr="00526002">
              <w:rPr>
                <w:rFonts w:ascii="TH Sarabun New" w:hAnsi="TH Sarabun New" w:cs="TH Sarabun New"/>
              </w:rPr>
              <w:t>:</w:t>
            </w:r>
            <w:r w:rsidRPr="00526002">
              <w:rPr>
                <w:rFonts w:ascii="TH Sarabun New" w:hAnsi="TH Sarabun New" w:cs="TH Sarabun New" w:hint="cs"/>
                <w:cs/>
              </w:rPr>
              <w:t xml:space="preserve"> </w:t>
            </w:r>
            <w:r w:rsidR="008C5ABF">
              <w:rPr>
                <w:rFonts w:ascii="TH SarabunPSK" w:hAnsi="TH SarabunPSK" w:cs="TH SarabunPSK" w:hint="cs"/>
                <w:cs/>
              </w:rPr>
              <w:t>การ</w:t>
            </w:r>
            <w:r w:rsidR="008C5ABF" w:rsidRPr="001C70B2">
              <w:rPr>
                <w:rFonts w:ascii="TH SarabunPSK" w:hAnsi="TH SarabunPSK" w:cs="TH SarabunPSK"/>
                <w:cs/>
              </w:rPr>
              <w:t>ออกแบบและพัฒนา</w:t>
            </w:r>
            <w:bookmarkStart w:id="0" w:name="_Hlk173750608"/>
            <w:r w:rsidR="008C5ABF" w:rsidRPr="001C70B2">
              <w:rPr>
                <w:rFonts w:ascii="TH SarabunPSK" w:hAnsi="TH SarabunPSK" w:cs="TH SarabunPSK"/>
                <w:cs/>
              </w:rPr>
              <w:t>เว็บแอปพลิเคชันให้กับ</w:t>
            </w:r>
            <w:r w:rsidR="008C5ABF">
              <w:rPr>
                <w:rFonts w:ascii="TH SarabunPSK" w:hAnsi="TH SarabunPSK" w:cs="TH SarabunPSK" w:hint="cs"/>
                <w:cs/>
              </w:rPr>
              <w:t xml:space="preserve">บริษัท </w:t>
            </w:r>
            <w:r w:rsidR="008C5ABF" w:rsidRPr="001C70B2">
              <w:rPr>
                <w:rFonts w:ascii="TH SarabunPSK" w:hAnsi="TH SarabunPSK" w:cs="TH SarabunPSK"/>
              </w:rPr>
              <w:t xml:space="preserve">Bright </w:t>
            </w:r>
            <w:proofErr w:type="spellStart"/>
            <w:r w:rsidR="008C5ABF" w:rsidRPr="001C70B2">
              <w:rPr>
                <w:rFonts w:ascii="TH SarabunPSK" w:hAnsi="TH SarabunPSK" w:cs="TH SarabunPSK"/>
              </w:rPr>
              <w:t>Precaste</w:t>
            </w:r>
            <w:bookmarkEnd w:id="0"/>
            <w:r w:rsidR="00C243BF">
              <w:rPr>
                <w:rFonts w:ascii="TH SarabunPSK" w:hAnsi="TH SarabunPSK" w:cs="TH SarabunPSK"/>
              </w:rPr>
              <w:t>r</w:t>
            </w:r>
            <w:proofErr w:type="spellEnd"/>
            <w:r w:rsidRPr="00526002">
              <w:rPr>
                <w:rFonts w:ascii="TH Sarabun New" w:hAnsi="TH Sarabun New" w:cs="TH Sarabun New"/>
                <w:cs/>
              </w:rPr>
              <w:t xml:space="preserve"> </w:t>
            </w:r>
          </w:p>
          <w:p w14:paraId="01F119A9" w14:textId="474B15C6" w:rsidR="0051190C" w:rsidRDefault="00C243BF" w:rsidP="00D3746C">
            <w:pPr>
              <w:pStyle w:val="Title"/>
              <w:ind w:firstLine="720"/>
              <w:jc w:val="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                  </w:t>
            </w:r>
            <w:r>
              <w:rPr>
                <w:rFonts w:ascii="TH Sarabun New" w:hAnsi="TH Sarabun New" w:cs="TH Sarabun New"/>
              </w:rPr>
              <w:t>: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C243BF">
              <w:rPr>
                <w:rFonts w:ascii="TH Sarabun New" w:hAnsi="TH Sarabun New" w:cs="TH Sarabun New"/>
              </w:rPr>
              <w:t xml:space="preserve">Web Application Design for Bright </w:t>
            </w:r>
            <w:proofErr w:type="spellStart"/>
            <w:r w:rsidRPr="00C243BF">
              <w:rPr>
                <w:rFonts w:ascii="TH Sarabun New" w:hAnsi="TH Sarabun New" w:cs="TH Sarabun New"/>
              </w:rPr>
              <w:t>Precaster</w:t>
            </w:r>
            <w:proofErr w:type="spellEnd"/>
            <w:r w:rsidR="001A48C3">
              <w:rPr>
                <w:rFonts w:ascii="TH Sarabun New" w:hAnsi="TH Sarabun New" w:cs="TH Sarabun New"/>
              </w:rPr>
              <w:t xml:space="preserve"> Co., Ltd.</w:t>
            </w:r>
          </w:p>
          <w:p w14:paraId="19720F5C" w14:textId="645B7927" w:rsidR="00D3746C" w:rsidRPr="00526002" w:rsidRDefault="00D3746C" w:rsidP="00D3746C">
            <w:pPr>
              <w:pStyle w:val="Title"/>
              <w:jc w:val="left"/>
              <w:rPr>
                <w:rFonts w:ascii="TH Sarabun New" w:hAnsi="TH Sarabun New" w:cs="TH Sarabun New"/>
              </w:rPr>
            </w:pPr>
            <w:r w:rsidRPr="00526002">
              <w:rPr>
                <w:rFonts w:ascii="TH Sarabun New" w:hAnsi="TH Sarabun New" w:cs="TH Sarabun New"/>
              </w:rPr>
              <w:tab/>
            </w:r>
            <w:r w:rsidRPr="00526002">
              <w:rPr>
                <w:rFonts w:ascii="TH Sarabun New" w:hAnsi="TH Sarabun New" w:cs="TH Sarabun New" w:hint="cs"/>
                <w:cs/>
              </w:rPr>
              <w:t>ชื่อ</w:t>
            </w:r>
            <w:r w:rsidRPr="00526002">
              <w:rPr>
                <w:rFonts w:ascii="TH Sarabun New" w:hAnsi="TH Sarabun New" w:cs="TH Sarabun New" w:hint="cs"/>
                <w:cs/>
              </w:rPr>
              <w:tab/>
            </w:r>
            <w:r w:rsidRPr="00526002">
              <w:rPr>
                <w:rFonts w:ascii="TH Sarabun New" w:hAnsi="TH Sarabun New" w:cs="TH Sarabun New" w:hint="cs"/>
                <w:cs/>
              </w:rPr>
              <w:tab/>
            </w:r>
            <w:r w:rsidRPr="00526002">
              <w:rPr>
                <w:rFonts w:ascii="TH Sarabun New" w:hAnsi="TH Sarabun New" w:cs="TH Sarabun New"/>
              </w:rPr>
              <w:t>:</w:t>
            </w:r>
            <w:r w:rsidRPr="00526002">
              <w:rPr>
                <w:rFonts w:ascii="TH Sarabun New" w:hAnsi="TH Sarabun New" w:cs="TH Sarabun New" w:hint="cs"/>
                <w:cs/>
              </w:rPr>
              <w:t xml:space="preserve"> </w:t>
            </w:r>
            <w:r w:rsidR="008C5ABF" w:rsidRPr="008C5ABF">
              <w:rPr>
                <w:rFonts w:ascii="TH Sarabun New" w:hAnsi="TH Sarabun New" w:cs="TH Sarabun New"/>
                <w:cs/>
              </w:rPr>
              <w:t xml:space="preserve">นายกิตติภพ              </w:t>
            </w:r>
            <w:r w:rsidR="008C5ABF" w:rsidRPr="008C5ABF">
              <w:rPr>
                <w:rFonts w:ascii="TH Sarabun New" w:hAnsi="TH Sarabun New" w:cs="TH Sarabun New"/>
                <w:cs/>
              </w:rPr>
              <w:tab/>
              <w:t>จันทนงค์</w:t>
            </w:r>
          </w:p>
          <w:p w14:paraId="47C40148" w14:textId="71880E8A" w:rsidR="00D3746C" w:rsidRPr="00526002" w:rsidRDefault="00D3746C" w:rsidP="00D3746C">
            <w:pPr>
              <w:pStyle w:val="Title"/>
              <w:jc w:val="left"/>
              <w:rPr>
                <w:rFonts w:ascii="TH Sarabun New" w:hAnsi="TH Sarabun New" w:cs="TH Sarabun New"/>
              </w:rPr>
            </w:pPr>
            <w:r w:rsidRPr="00526002">
              <w:rPr>
                <w:rFonts w:ascii="TH Sarabun New" w:hAnsi="TH Sarabun New" w:cs="TH Sarabun New"/>
                <w:cs/>
              </w:rPr>
              <w:t xml:space="preserve">     </w:t>
            </w:r>
            <w:r w:rsidRPr="00526002">
              <w:rPr>
                <w:rFonts w:ascii="TH Sarabun New" w:hAnsi="TH Sarabun New" w:cs="TH Sarabun New"/>
                <w:cs/>
              </w:rPr>
              <w:tab/>
            </w:r>
            <w:r w:rsidRPr="00526002">
              <w:rPr>
                <w:rFonts w:ascii="TH Sarabun New" w:hAnsi="TH Sarabun New" w:cs="TH Sarabun New" w:hint="cs"/>
                <w:cs/>
              </w:rPr>
              <w:tab/>
            </w:r>
            <w:r w:rsidRPr="00526002">
              <w:rPr>
                <w:rFonts w:ascii="TH Sarabun New" w:hAnsi="TH Sarabun New" w:cs="TH Sarabun New" w:hint="cs"/>
                <w:cs/>
              </w:rPr>
              <w:tab/>
            </w:r>
            <w:r w:rsidRPr="00526002">
              <w:rPr>
                <w:rFonts w:ascii="TH Sarabun New" w:hAnsi="TH Sarabun New" w:cs="TH Sarabun New"/>
              </w:rPr>
              <w:t>:</w:t>
            </w:r>
            <w:r w:rsidR="008C5ABF" w:rsidRPr="008C5ABF">
              <w:rPr>
                <w:rFonts w:ascii="TH Sarabun New" w:hAnsi="TH Sarabun New" w:cs="TH Sarabun New"/>
                <w:cs/>
              </w:rPr>
              <w:t xml:space="preserve"> นายมนัญชัย               เกิดพงษ์</w:t>
            </w:r>
          </w:p>
          <w:p w14:paraId="693BD4EF" w14:textId="77777777" w:rsidR="008C5ABF" w:rsidRDefault="00D3746C" w:rsidP="00D3746C">
            <w:pPr>
              <w:pStyle w:val="Title"/>
              <w:ind w:left="1440" w:firstLine="720"/>
              <w:jc w:val="left"/>
              <w:rPr>
                <w:rFonts w:ascii="TH Sarabun New" w:hAnsi="TH Sarabun New" w:cs="TH Sarabun New"/>
              </w:rPr>
            </w:pPr>
            <w:r w:rsidRPr="00526002">
              <w:rPr>
                <w:rFonts w:ascii="TH Sarabun New" w:hAnsi="TH Sarabun New" w:cs="TH Sarabun New"/>
              </w:rPr>
              <w:t>:</w:t>
            </w:r>
            <w:r w:rsidR="008C5ABF" w:rsidRPr="008C5ABF">
              <w:rPr>
                <w:rFonts w:ascii="TH Sarabun New" w:hAnsi="TH Sarabun New" w:cs="TH Sarabun New"/>
                <w:cs/>
              </w:rPr>
              <w:t xml:space="preserve"> นายธเนตร</w:t>
            </w:r>
            <w:r w:rsidR="008C5ABF" w:rsidRPr="008C5ABF">
              <w:rPr>
                <w:rFonts w:ascii="TH Sarabun New" w:hAnsi="TH Sarabun New" w:cs="TH Sarabun New"/>
                <w:cs/>
              </w:rPr>
              <w:tab/>
            </w:r>
            <w:r w:rsidR="008C5ABF">
              <w:rPr>
                <w:rFonts w:ascii="TH Sarabun New" w:hAnsi="TH Sarabun New" w:cs="TH Sarabun New"/>
              </w:rPr>
              <w:t xml:space="preserve">           </w:t>
            </w:r>
            <w:r w:rsidR="008C5ABF" w:rsidRPr="008C5ABF">
              <w:rPr>
                <w:rFonts w:ascii="TH Sarabun New" w:hAnsi="TH Sarabun New" w:cs="TH Sarabun New"/>
                <w:cs/>
              </w:rPr>
              <w:t>จั่นขั้ว</w:t>
            </w:r>
            <w:r w:rsidRPr="00526002">
              <w:rPr>
                <w:rFonts w:ascii="TH Sarabun New" w:hAnsi="TH Sarabun New" w:cs="TH Sarabun New" w:hint="cs"/>
                <w:cs/>
              </w:rPr>
              <w:t xml:space="preserve">     </w:t>
            </w:r>
            <w:r w:rsidR="005D7585">
              <w:rPr>
                <w:rFonts w:ascii="TH Sarabun New" w:hAnsi="TH Sarabun New" w:cs="TH Sarabun New" w:hint="cs"/>
                <w:cs/>
              </w:rPr>
              <w:t xml:space="preserve">    </w:t>
            </w:r>
          </w:p>
          <w:p w14:paraId="4572153A" w14:textId="1D7CB9B3" w:rsidR="00D3746C" w:rsidRPr="00526002" w:rsidRDefault="008C5ABF" w:rsidP="00D3746C">
            <w:pPr>
              <w:pStyle w:val="Title"/>
              <w:ind w:left="1440" w:firstLine="720"/>
              <w:jc w:val="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 xml:space="preserve">: </w:t>
            </w:r>
            <w:r w:rsidR="005D7585"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8C5ABF">
              <w:rPr>
                <w:rFonts w:ascii="TH Sarabun New" w:hAnsi="TH Sarabun New" w:cs="TH Sarabun New"/>
                <w:cs/>
              </w:rPr>
              <w:t>นายพีรวิชญ์</w:t>
            </w:r>
            <w:r w:rsidRPr="008C5ABF">
              <w:rPr>
                <w:rFonts w:ascii="TH Sarabun New" w:hAnsi="TH Sarabun New" w:cs="TH Sarabun New"/>
                <w:cs/>
              </w:rPr>
              <w:tab/>
            </w:r>
            <w:r>
              <w:rPr>
                <w:rFonts w:ascii="TH Sarabun New" w:hAnsi="TH Sarabun New" w:cs="TH Sarabun New"/>
              </w:rPr>
              <w:t xml:space="preserve">           </w:t>
            </w:r>
            <w:r w:rsidRPr="008C5ABF">
              <w:rPr>
                <w:rFonts w:ascii="TH Sarabun New" w:hAnsi="TH Sarabun New" w:cs="TH Sarabun New"/>
                <w:cs/>
              </w:rPr>
              <w:t>เจริญศิลป์</w:t>
            </w:r>
            <w:r w:rsidR="005D7585">
              <w:rPr>
                <w:rFonts w:ascii="TH Sarabun New" w:hAnsi="TH Sarabun New" w:cs="TH Sarabun New" w:hint="cs"/>
                <w:cs/>
              </w:rPr>
              <w:t xml:space="preserve">                      </w:t>
            </w:r>
          </w:p>
          <w:p w14:paraId="44A52564" w14:textId="1DAF4420" w:rsidR="00D3746C" w:rsidRPr="00526002" w:rsidRDefault="00D3746C" w:rsidP="00D3746C">
            <w:pPr>
              <w:pStyle w:val="Title"/>
              <w:ind w:firstLine="720"/>
              <w:jc w:val="left"/>
              <w:rPr>
                <w:rFonts w:ascii="TH Sarabun New" w:hAnsi="TH Sarabun New" w:cs="TH Sarabun New"/>
              </w:rPr>
            </w:pPr>
            <w:r w:rsidRPr="00526002">
              <w:rPr>
                <w:rFonts w:ascii="TH Sarabun New" w:hAnsi="TH Sarabun New" w:cs="TH Sarabun New" w:hint="cs"/>
                <w:cs/>
              </w:rPr>
              <w:t>สาขาวิชา</w:t>
            </w:r>
            <w:r>
              <w:rPr>
                <w:rFonts w:ascii="TH Sarabun New" w:hAnsi="TH Sarabun New" w:cs="TH Sarabun New" w:hint="cs"/>
                <w:cs/>
              </w:rPr>
              <w:tab/>
            </w:r>
            <w:r w:rsidRPr="00526002">
              <w:rPr>
                <w:rFonts w:ascii="TH Sarabun New" w:hAnsi="TH Sarabun New" w:cs="TH Sarabun New"/>
              </w:rPr>
              <w:t>:</w:t>
            </w:r>
            <w:r w:rsidR="0051190C">
              <w:rPr>
                <w:rFonts w:ascii="TH Sarabun New" w:hAnsi="TH Sarabun New" w:cs="TH Sarabun New" w:hint="cs"/>
                <w:cs/>
              </w:rPr>
              <w:t xml:space="preserve"> </w:t>
            </w:r>
            <w:r w:rsidR="008C5ABF" w:rsidRPr="008C5ABF">
              <w:rPr>
                <w:rFonts w:ascii="TH Sarabun New" w:hAnsi="TH Sarabun New" w:cs="TH Sarabun New"/>
                <w:cs/>
              </w:rPr>
              <w:t>เทคโนโลยีสารสนเทศ</w:t>
            </w:r>
            <w:r w:rsidRPr="00526002">
              <w:rPr>
                <w:rFonts w:ascii="TH Sarabun New" w:hAnsi="TH Sarabun New" w:cs="TH Sarabun New"/>
              </w:rPr>
              <w:tab/>
            </w:r>
            <w:r w:rsidRPr="00526002">
              <w:rPr>
                <w:rFonts w:ascii="TH Sarabun New" w:hAnsi="TH Sarabun New" w:cs="TH Sarabun New"/>
                <w:cs/>
              </w:rPr>
              <w:t>วิทยาลัยเทคโนโลยีพงษ์</w:t>
            </w:r>
            <w:r w:rsidRPr="00526002">
              <w:rPr>
                <w:rFonts w:ascii="TH Sarabun New" w:hAnsi="TH Sarabun New" w:cs="TH Sarabun New" w:hint="cs"/>
                <w:cs/>
              </w:rPr>
              <w:t>สวัสดิ์</w:t>
            </w:r>
          </w:p>
          <w:p w14:paraId="0E984692" w14:textId="70095C0E" w:rsidR="00D3746C" w:rsidRPr="00526002" w:rsidRDefault="00D3746C" w:rsidP="00D3746C">
            <w:pPr>
              <w:pStyle w:val="Title"/>
              <w:ind w:firstLine="720"/>
              <w:jc w:val="left"/>
              <w:rPr>
                <w:rFonts w:ascii="TH Sarabun New" w:hAnsi="TH Sarabun New" w:cs="TH Sarabun New"/>
              </w:rPr>
            </w:pPr>
            <w:r w:rsidRPr="00526002">
              <w:rPr>
                <w:rFonts w:ascii="TH Sarabun New" w:hAnsi="TH Sarabun New" w:cs="TH Sarabun New" w:hint="cs"/>
                <w:cs/>
              </w:rPr>
              <w:t>อาจารย์ที่ปรึกษา</w:t>
            </w:r>
            <w:r w:rsidRPr="00526002">
              <w:rPr>
                <w:rFonts w:ascii="TH Sarabun New" w:hAnsi="TH Sarabun New" w:cs="TH Sarabun New" w:hint="cs"/>
                <w:cs/>
              </w:rPr>
              <w:tab/>
            </w:r>
            <w:r w:rsidRPr="00526002">
              <w:rPr>
                <w:rFonts w:ascii="TH Sarabun New" w:hAnsi="TH Sarabun New" w:cs="TH Sarabun New"/>
              </w:rPr>
              <w:t xml:space="preserve">: </w:t>
            </w:r>
            <w:r>
              <w:rPr>
                <w:rFonts w:ascii="TH Sarabun New" w:hAnsi="TH Sarabun New" w:cs="TH Sarabun New" w:hint="cs"/>
                <w:cs/>
              </w:rPr>
              <w:t>อาจารย์</w:t>
            </w:r>
            <w:r w:rsidR="008C5ABF" w:rsidRPr="008C5ABF">
              <w:rPr>
                <w:rFonts w:ascii="TH Sarabun New" w:hAnsi="TH Sarabun New" w:cs="TH Sarabun New"/>
                <w:cs/>
              </w:rPr>
              <w:t xml:space="preserve">สุกัญจน์  </w:t>
            </w:r>
            <w:r w:rsidR="008C5ABF">
              <w:rPr>
                <w:rFonts w:ascii="TH Sarabun New" w:hAnsi="TH Sarabun New" w:cs="TH Sarabun New"/>
              </w:rPr>
              <w:t xml:space="preserve">         </w:t>
            </w:r>
            <w:r w:rsidR="008C5ABF" w:rsidRPr="008C5ABF">
              <w:rPr>
                <w:rFonts w:ascii="TH Sarabun New" w:hAnsi="TH Sarabun New" w:cs="TH Sarabun New"/>
                <w:cs/>
              </w:rPr>
              <w:t>แซ่เหลี่ยง</w:t>
            </w:r>
            <w:r w:rsidRPr="00526002">
              <w:rPr>
                <w:rFonts w:ascii="TH Sarabun New" w:hAnsi="TH Sarabun New" w:cs="TH Sarabun New" w:hint="cs"/>
                <w:cs/>
              </w:rPr>
              <w:t xml:space="preserve">            </w:t>
            </w:r>
          </w:p>
          <w:p w14:paraId="02D80F55" w14:textId="18EB43FC" w:rsidR="00D3746C" w:rsidRPr="00526002" w:rsidRDefault="00D3746C" w:rsidP="00D3746C">
            <w:pPr>
              <w:pStyle w:val="Title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7817"/>
              </w:tabs>
              <w:ind w:left="1440"/>
              <w:jc w:val="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        </w:t>
            </w:r>
            <w:r w:rsidRPr="00526002">
              <w:rPr>
                <w:rFonts w:ascii="TH Sarabun New" w:hAnsi="TH Sarabun New" w:cs="TH Sarabun New"/>
              </w:rPr>
              <w:t xml:space="preserve">: </w:t>
            </w:r>
            <w:r>
              <w:rPr>
                <w:rFonts w:ascii="TH Sarabun New" w:hAnsi="TH Sarabun New" w:cs="TH Sarabun New" w:hint="cs"/>
                <w:cs/>
              </w:rPr>
              <w:t>อาจารย์</w:t>
            </w:r>
            <w:r w:rsidR="008C5ABF" w:rsidRPr="008C5ABF">
              <w:rPr>
                <w:rFonts w:ascii="TH Sarabun New" w:hAnsi="TH Sarabun New" w:cs="TH Sarabun New"/>
                <w:cs/>
              </w:rPr>
              <w:t xml:space="preserve">ประณต         </w:t>
            </w:r>
            <w:r w:rsidR="008C5ABF" w:rsidRPr="008C5ABF">
              <w:rPr>
                <w:rFonts w:ascii="TH Sarabun New" w:hAnsi="TH Sarabun New" w:cs="TH Sarabun New"/>
                <w:cs/>
              </w:rPr>
              <w:tab/>
            </w:r>
            <w:r w:rsidR="008C5ABF">
              <w:rPr>
                <w:rFonts w:ascii="TH Sarabun New" w:hAnsi="TH Sarabun New" w:cs="TH Sarabun New"/>
              </w:rPr>
              <w:t xml:space="preserve"> </w:t>
            </w:r>
            <w:r w:rsidR="008C5ABF" w:rsidRPr="008C5ABF">
              <w:rPr>
                <w:rFonts w:ascii="TH Sarabun New" w:hAnsi="TH Sarabun New" w:cs="TH Sarabun New"/>
                <w:cs/>
              </w:rPr>
              <w:t>สว่างพิศาลกิจ</w:t>
            </w:r>
            <w:r w:rsidRPr="00526002">
              <w:rPr>
                <w:rFonts w:ascii="TH Sarabun New" w:hAnsi="TH Sarabun New" w:cs="TH Sarabun New"/>
              </w:rPr>
              <w:tab/>
            </w:r>
          </w:p>
          <w:p w14:paraId="28CEB5D2" w14:textId="60A1863E" w:rsidR="00D3746C" w:rsidRDefault="00D3746C" w:rsidP="00D3746C">
            <w:pPr>
              <w:tabs>
                <w:tab w:val="center" w:pos="4536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26002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                              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อาจารย์</w:t>
            </w:r>
            <w:r w:rsidR="008C5ABF" w:rsidRPr="008C5ABF">
              <w:rPr>
                <w:rFonts w:ascii="TH Sarabun New" w:hAnsi="TH Sarabun New" w:cs="TH Sarabun New"/>
                <w:sz w:val="32"/>
                <w:szCs w:val="32"/>
                <w:cs/>
              </w:rPr>
              <w:t>สุภาสิทธิ์</w:t>
            </w:r>
            <w:r w:rsidR="008C5ABF" w:rsidRPr="008C5ABF">
              <w:rPr>
                <w:rFonts w:ascii="TH Sarabun New" w:hAnsi="TH Sarabun New" w:cs="TH Sarabun New"/>
                <w:sz w:val="32"/>
                <w:szCs w:val="32"/>
                <w:cs/>
              </w:rPr>
              <w:tab/>
            </w:r>
            <w:r w:rsidR="008C5ABF">
              <w:rPr>
                <w:rFonts w:ascii="TH Sarabun New" w:hAnsi="TH Sarabun New" w:cs="TH Sarabun New"/>
                <w:sz w:val="32"/>
                <w:szCs w:val="32"/>
              </w:rPr>
              <w:t xml:space="preserve">      </w:t>
            </w:r>
            <w:r w:rsidR="008C5ABF" w:rsidRPr="008C5ABF">
              <w:rPr>
                <w:rFonts w:ascii="TH Sarabun New" w:hAnsi="TH Sarabun New" w:cs="TH Sarabun New"/>
                <w:sz w:val="32"/>
                <w:szCs w:val="32"/>
                <w:cs/>
              </w:rPr>
              <w:t>แก้วยงค์</w:t>
            </w:r>
          </w:p>
          <w:p w14:paraId="4724E81D" w14:textId="3086928F" w:rsidR="00C243BF" w:rsidRDefault="00C243BF" w:rsidP="00D3746C">
            <w:pPr>
              <w:tabs>
                <w:tab w:val="center" w:pos="4536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                                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อาจารย์</w:t>
            </w:r>
            <w:r w:rsidRPr="00C243B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ธวัชชัย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         </w:t>
            </w:r>
            <w:r w:rsidRPr="00C243BF">
              <w:rPr>
                <w:rFonts w:ascii="TH Sarabun New" w:hAnsi="TH Sarabun New" w:cs="TH Sarabun New"/>
                <w:sz w:val="32"/>
                <w:szCs w:val="32"/>
                <w:cs/>
              </w:rPr>
              <w:t>ขุนทองดิลกเลิศ</w:t>
            </w:r>
          </w:p>
          <w:p w14:paraId="1D2211DB" w14:textId="77777777" w:rsidR="00D3746C" w:rsidRPr="00526002" w:rsidRDefault="00D3746C" w:rsidP="00D3746C">
            <w:pPr>
              <w:pStyle w:val="Title"/>
              <w:ind w:firstLine="720"/>
              <w:jc w:val="left"/>
              <w:rPr>
                <w:rFonts w:ascii="TH Sarabun New" w:hAnsi="TH Sarabun New" w:cs="TH Sarabun New"/>
              </w:rPr>
            </w:pPr>
            <w:r w:rsidRPr="00526002">
              <w:rPr>
                <w:rFonts w:ascii="TH Sarabun New" w:hAnsi="TH Sarabun New" w:cs="TH Sarabun New" w:hint="cs"/>
                <w:cs/>
              </w:rPr>
              <w:t>ปีการศึกษา</w:t>
            </w:r>
            <w:r w:rsidRPr="00526002">
              <w:rPr>
                <w:rFonts w:ascii="TH Sarabun New" w:hAnsi="TH Sarabun New" w:cs="TH Sarabun New" w:hint="cs"/>
                <w:cs/>
              </w:rPr>
              <w:tab/>
            </w:r>
            <w:r w:rsidRPr="00526002">
              <w:rPr>
                <w:rFonts w:ascii="TH Sarabun New" w:hAnsi="TH Sarabun New" w:cs="TH Sarabun New"/>
              </w:rPr>
              <w:t xml:space="preserve">: </w:t>
            </w:r>
            <w:r>
              <w:rPr>
                <w:rFonts w:ascii="TH Sarabun New" w:hAnsi="TH Sarabun New" w:cs="TH Sarabun New"/>
              </w:rPr>
              <w:t>25</w:t>
            </w:r>
            <w:r w:rsidR="0051190C">
              <w:rPr>
                <w:rFonts w:ascii="TH Sarabun New" w:hAnsi="TH Sarabun New" w:cs="TH Sarabun New" w:hint="cs"/>
                <w:cs/>
              </w:rPr>
              <w:t>67</w:t>
            </w:r>
          </w:p>
          <w:p w14:paraId="3F13CCDC" w14:textId="20604CED" w:rsidR="00D3746C" w:rsidRPr="00392D02" w:rsidRDefault="00D3746C" w:rsidP="00D3746C">
            <w:pPr>
              <w:pStyle w:val="Subtitle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392D02">
              <w:rPr>
                <w:rFonts w:ascii="TH Sarabun New" w:hAnsi="TH Sarabun New" w:cs="TH Sarabun New" w:hint="cs"/>
                <w:sz w:val="28"/>
                <w:szCs w:val="28"/>
                <w:cs/>
              </w:rPr>
              <w:t>บทคัดย่อ</w:t>
            </w:r>
          </w:p>
          <w:p w14:paraId="75A6E6A4" w14:textId="5FA94463" w:rsidR="00D3746C" w:rsidRDefault="00D3746C" w:rsidP="00C22A92">
            <w:pPr>
              <w:ind w:left="720" w:firstLine="720"/>
              <w:jc w:val="thaiDistribute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การศึกษา</w:t>
            </w:r>
            <w:r>
              <w:rPr>
                <w:rFonts w:ascii="TH Sarabun New" w:hAnsi="TH Sarabun New" w:cs="TH Sarabun New"/>
                <w:sz w:val="28"/>
                <w:cs/>
              </w:rPr>
              <w:t>โครงงาน</w:t>
            </w:r>
            <w:r w:rsidR="00C22A92" w:rsidRPr="008C5ABF">
              <w:rPr>
                <w:rFonts w:ascii="TH Sarabun New" w:hAnsi="TH Sarabun New" w:cs="TH Sarabun New"/>
                <w:sz w:val="28"/>
                <w:cs/>
              </w:rPr>
              <w:t xml:space="preserve">เว็บแอปพลิเคชัน </w:t>
            </w:r>
            <w:r w:rsidR="00C22A92" w:rsidRPr="008C5ABF">
              <w:rPr>
                <w:rFonts w:ascii="TH Sarabun New" w:hAnsi="TH Sarabun New" w:cs="TH Sarabun New"/>
                <w:sz w:val="28"/>
              </w:rPr>
              <w:t xml:space="preserve">Bright </w:t>
            </w:r>
            <w:proofErr w:type="spellStart"/>
            <w:r w:rsidR="00C22A92" w:rsidRPr="008C5ABF">
              <w:rPr>
                <w:rFonts w:ascii="TH Sarabun New" w:hAnsi="TH Sarabun New" w:cs="TH Sarabun New"/>
                <w:sz w:val="28"/>
              </w:rPr>
              <w:t>Precaster</w:t>
            </w:r>
            <w:proofErr w:type="spellEnd"/>
            <w:r w:rsidR="00C22A92" w:rsidRPr="008C5ABF">
              <w:rPr>
                <w:rFonts w:ascii="TH Sarabun New" w:hAnsi="TH Sarabun New" w:cs="TH Sarabun New"/>
                <w:sz w:val="28"/>
              </w:rPr>
              <w:t xml:space="preserve"> </w:t>
            </w:r>
            <w:r w:rsidRPr="00392D02">
              <w:rPr>
                <w:rFonts w:ascii="TH Sarabun New" w:hAnsi="TH Sarabun New" w:cs="TH Sarabun New"/>
                <w:sz w:val="28"/>
                <w:cs/>
              </w:rPr>
              <w:t>วัตถุประสงค์ดังนี้</w:t>
            </w:r>
            <w:r w:rsidRPr="00392D02">
              <w:rPr>
                <w:rFonts w:ascii="TH Sarabun New" w:hAnsi="TH Sarabun New" w:cs="TH Sarabun New" w:hint="cs"/>
                <w:sz w:val="28"/>
                <w:cs/>
              </w:rPr>
              <w:t xml:space="preserve">  </w:t>
            </w:r>
            <w:r w:rsidR="008C5ABF" w:rsidRPr="008C5ABF">
              <w:rPr>
                <w:rFonts w:ascii="TH Sarabun New" w:hAnsi="TH Sarabun New" w:cs="TH Sarabun New"/>
                <w:sz w:val="28"/>
                <w:cs/>
              </w:rPr>
              <w:t xml:space="preserve">เพื่อเพื่อศึกษาเกี่ยวกับกระบวนการและขั้นตอนวิธีการจัดทำเว็บแอปพลิเคชัน </w:t>
            </w:r>
            <w:r w:rsidR="008C5ABF" w:rsidRPr="008C5ABF">
              <w:rPr>
                <w:rFonts w:ascii="TH Sarabun New" w:hAnsi="TH Sarabun New" w:cs="TH Sarabun New"/>
                <w:sz w:val="28"/>
              </w:rPr>
              <w:t xml:space="preserve">Bright </w:t>
            </w:r>
            <w:proofErr w:type="spellStart"/>
            <w:r w:rsidR="008C5ABF" w:rsidRPr="008C5ABF">
              <w:rPr>
                <w:rFonts w:ascii="TH Sarabun New" w:hAnsi="TH Sarabun New" w:cs="TH Sarabun New"/>
                <w:sz w:val="28"/>
              </w:rPr>
              <w:t>Precaster</w:t>
            </w:r>
            <w:proofErr w:type="spellEnd"/>
            <w:r w:rsidR="008C5ABF" w:rsidRPr="008C5ABF">
              <w:rPr>
                <w:rFonts w:ascii="TH Sarabun New" w:hAnsi="TH Sarabun New" w:cs="TH Sarabun New"/>
                <w:sz w:val="28"/>
              </w:rPr>
              <w:t xml:space="preserve"> </w:t>
            </w:r>
            <w:r w:rsidR="008C5ABF" w:rsidRPr="008C5ABF">
              <w:rPr>
                <w:rFonts w:ascii="TH Sarabun New" w:hAnsi="TH Sarabun New" w:cs="TH Sarabun New"/>
                <w:sz w:val="28"/>
                <w:cs/>
              </w:rPr>
              <w:t xml:space="preserve">ผู้รับผิดชอบโครงงานได้ศึกษาค้นคว้าทฤษฎีจาก </w:t>
            </w:r>
            <w:r w:rsidR="008C5ABF" w:rsidRPr="008C5ABF">
              <w:rPr>
                <w:rFonts w:ascii="TH Sarabun New" w:hAnsi="TH Sarabun New" w:cs="TH Sarabun New"/>
                <w:sz w:val="28"/>
              </w:rPr>
              <w:t>Chat GPT Moz Beginner's Guide to SEO (</w:t>
            </w:r>
            <w:r w:rsidR="008C5ABF" w:rsidRPr="008C5ABF">
              <w:rPr>
                <w:rFonts w:ascii="TH Sarabun New" w:hAnsi="TH Sarabun New" w:cs="TH Sarabun New"/>
                <w:sz w:val="28"/>
                <w:cs/>
              </w:rPr>
              <w:t xml:space="preserve">2024 : ออนไลน์) และ </w:t>
            </w:r>
            <w:r w:rsidR="008C5ABF" w:rsidRPr="008C5ABF">
              <w:rPr>
                <w:rFonts w:ascii="TH Sarabun New" w:hAnsi="TH Sarabun New" w:cs="TH Sarabun New"/>
                <w:sz w:val="28"/>
              </w:rPr>
              <w:t>W</w:t>
            </w:r>
            <w:r w:rsidR="008C5ABF" w:rsidRPr="008C5ABF">
              <w:rPr>
                <w:rFonts w:ascii="TH Sarabun New" w:hAnsi="TH Sarabun New" w:cs="TH Sarabun New"/>
                <w:sz w:val="28"/>
                <w:cs/>
              </w:rPr>
              <w:t>3</w:t>
            </w:r>
            <w:r w:rsidR="008C5ABF" w:rsidRPr="008C5ABF">
              <w:rPr>
                <w:rFonts w:ascii="TH Sarabun New" w:hAnsi="TH Sarabun New" w:cs="TH Sarabun New"/>
                <w:sz w:val="28"/>
              </w:rPr>
              <w:t>C Web Content Accessibility Guidelines (WCAG) (</w:t>
            </w:r>
            <w:r w:rsidR="008C5ABF" w:rsidRPr="008C5ABF">
              <w:rPr>
                <w:rFonts w:ascii="TH Sarabun New" w:hAnsi="TH Sarabun New" w:cs="TH Sarabun New"/>
                <w:sz w:val="28"/>
                <w:cs/>
              </w:rPr>
              <w:t>2023 : ออนไลน์) รวบรวมข้อมูล และติดต่อสัมภาษณ์กับนายวสันต์ โคตสมบัติเพื่อใช้เป็นพื้นฐานสำหรับสร้าง</w:t>
            </w:r>
            <w:r w:rsidR="00C22A92">
              <w:rPr>
                <w:rFonts w:ascii="TH Sarabun New" w:hAnsi="TH Sarabun New" w:cs="TH Sarabun New"/>
                <w:sz w:val="28"/>
                <w:cs/>
              </w:rPr>
              <w:br/>
            </w:r>
            <w:r w:rsidR="008C5ABF" w:rsidRPr="008C5ABF">
              <w:rPr>
                <w:rFonts w:ascii="TH Sarabun New" w:hAnsi="TH Sarabun New" w:cs="TH Sarabun New"/>
                <w:sz w:val="28"/>
                <w:cs/>
              </w:rPr>
              <w:t xml:space="preserve">เว็บแอปพลิเคชัน </w:t>
            </w:r>
            <w:r w:rsidR="008C5ABF" w:rsidRPr="008C5ABF">
              <w:rPr>
                <w:rFonts w:ascii="TH Sarabun New" w:hAnsi="TH Sarabun New" w:cs="TH Sarabun New"/>
                <w:sz w:val="28"/>
              </w:rPr>
              <w:t xml:space="preserve">Bright </w:t>
            </w:r>
            <w:proofErr w:type="spellStart"/>
            <w:r w:rsidR="008C5ABF" w:rsidRPr="008C5ABF">
              <w:rPr>
                <w:rFonts w:ascii="TH Sarabun New" w:hAnsi="TH Sarabun New" w:cs="TH Sarabun New"/>
                <w:sz w:val="28"/>
              </w:rPr>
              <w:t>Precaster</w:t>
            </w:r>
            <w:proofErr w:type="spellEnd"/>
            <w:r w:rsidR="008C5ABF" w:rsidRPr="008C5ABF">
              <w:rPr>
                <w:rFonts w:ascii="TH Sarabun New" w:hAnsi="TH Sarabun New" w:cs="TH Sarabun New"/>
                <w:sz w:val="28"/>
              </w:rPr>
              <w:t xml:space="preserve"> </w:t>
            </w:r>
            <w:r w:rsidR="008C5ABF" w:rsidRPr="008C5ABF">
              <w:rPr>
                <w:rFonts w:ascii="TH Sarabun New" w:hAnsi="TH Sarabun New" w:cs="TH Sarabun New"/>
                <w:sz w:val="28"/>
                <w:cs/>
              </w:rPr>
              <w:t>ต่อไป</w:t>
            </w:r>
            <w:r w:rsidRPr="00392D02">
              <w:rPr>
                <w:rFonts w:ascii="TH Sarabun New" w:hAnsi="TH Sarabun New" w:cs="TH Sarabun New" w:hint="cs"/>
                <w:sz w:val="28"/>
                <w:cs/>
              </w:rPr>
              <w:t xml:space="preserve">  </w:t>
            </w:r>
          </w:p>
          <w:p w14:paraId="30247270" w14:textId="5C8E6AFB" w:rsidR="00C22A92" w:rsidRDefault="00C22A92" w:rsidP="00C22A92">
            <w:pPr>
              <w:ind w:left="720" w:firstLine="720"/>
              <w:jc w:val="thaiDistribute"/>
              <w:rPr>
                <w:rFonts w:ascii="TH Sarabun New" w:hAnsi="TH Sarabun New" w:cs="TH Sarabun New"/>
                <w:sz w:val="28"/>
              </w:rPr>
            </w:pPr>
            <w:r w:rsidRPr="00C22A92">
              <w:rPr>
                <w:rFonts w:ascii="TH Sarabun New" w:hAnsi="TH Sarabun New" w:cs="TH Sarabun New"/>
                <w:sz w:val="28"/>
                <w:cs/>
              </w:rPr>
              <w:t xml:space="preserve">เพื่อสร้างเว็บแอปพลิเคชัน </w:t>
            </w:r>
            <w:r w:rsidRPr="00C22A92">
              <w:rPr>
                <w:rFonts w:ascii="TH Sarabun New" w:hAnsi="TH Sarabun New" w:cs="TH Sarabun New"/>
                <w:sz w:val="28"/>
              </w:rPr>
              <w:t xml:space="preserve">Bright </w:t>
            </w:r>
            <w:proofErr w:type="spellStart"/>
            <w:r w:rsidRPr="00C22A92">
              <w:rPr>
                <w:rFonts w:ascii="TH Sarabun New" w:hAnsi="TH Sarabun New" w:cs="TH Sarabun New"/>
                <w:sz w:val="28"/>
              </w:rPr>
              <w:t>Precaster</w:t>
            </w:r>
            <w:proofErr w:type="spellEnd"/>
            <w:r w:rsidRPr="00C22A92">
              <w:rPr>
                <w:rFonts w:ascii="TH Sarabun New" w:hAnsi="TH Sarabun New" w:cs="TH Sarabun New"/>
                <w:sz w:val="28"/>
              </w:rPr>
              <w:t xml:space="preserve"> </w:t>
            </w:r>
            <w:r w:rsidRPr="00C22A92">
              <w:rPr>
                <w:rFonts w:ascii="TH Sarabun New" w:hAnsi="TH Sarabun New" w:cs="TH Sarabun New"/>
                <w:sz w:val="28"/>
                <w:cs/>
              </w:rPr>
              <w:t>ผู้รับผิดชอบ</w:t>
            </w:r>
            <w:r w:rsidR="00C243BF" w:rsidRPr="00C243BF">
              <w:rPr>
                <w:rFonts w:ascii="TH Sarabun New" w:hAnsi="TH Sarabun New" w:cs="TH Sarabun New"/>
                <w:sz w:val="28"/>
                <w:cs/>
              </w:rPr>
              <w:t xml:space="preserve">โครงงานเว็บแอปพลิเคชัน </w:t>
            </w:r>
            <w:r w:rsidR="00C243BF" w:rsidRPr="00C243BF">
              <w:rPr>
                <w:rFonts w:ascii="TH Sarabun New" w:hAnsi="TH Sarabun New" w:cs="TH Sarabun New"/>
                <w:sz w:val="28"/>
              </w:rPr>
              <w:t xml:space="preserve">Bright </w:t>
            </w:r>
            <w:proofErr w:type="spellStart"/>
            <w:r w:rsidR="00C243BF" w:rsidRPr="00C243BF">
              <w:rPr>
                <w:rFonts w:ascii="TH Sarabun New" w:hAnsi="TH Sarabun New" w:cs="TH Sarabun New"/>
                <w:sz w:val="28"/>
              </w:rPr>
              <w:t>Precaster</w:t>
            </w:r>
            <w:proofErr w:type="spellEnd"/>
            <w:r w:rsidR="00C243BF" w:rsidRPr="00C243BF">
              <w:rPr>
                <w:rFonts w:ascii="TH Sarabun New" w:hAnsi="TH Sarabun New" w:cs="TH Sarabun New"/>
                <w:sz w:val="28"/>
              </w:rPr>
              <w:t xml:space="preserve"> </w:t>
            </w:r>
            <w:r w:rsidR="00C243BF" w:rsidRPr="00C243BF">
              <w:rPr>
                <w:rFonts w:ascii="TH Sarabun New" w:hAnsi="TH Sarabun New" w:cs="TH Sarabun New"/>
                <w:sz w:val="28"/>
                <w:cs/>
              </w:rPr>
              <w:t xml:space="preserve">วางแผนและแบ่งหน้าที่ชัดเจน โดยใช้ </w:t>
            </w:r>
            <w:r w:rsidR="00C243BF" w:rsidRPr="00C243BF">
              <w:rPr>
                <w:rFonts w:ascii="TH Sarabun New" w:hAnsi="TH Sarabun New" w:cs="TH Sarabun New"/>
                <w:sz w:val="28"/>
              </w:rPr>
              <w:t xml:space="preserve">Figma </w:t>
            </w:r>
            <w:r w:rsidR="00C243BF" w:rsidRPr="00C243BF">
              <w:rPr>
                <w:rFonts w:ascii="TH Sarabun New" w:hAnsi="TH Sarabun New" w:cs="TH Sarabun New"/>
                <w:sz w:val="28"/>
                <w:cs/>
              </w:rPr>
              <w:t>ออกแบบ</w:t>
            </w:r>
            <w:r w:rsidR="00C243BF" w:rsidRPr="00C243BF">
              <w:rPr>
                <w:rFonts w:ascii="TH Sarabun New" w:hAnsi="TH Sarabun New" w:cs="TH Sarabun New"/>
                <w:sz w:val="28"/>
              </w:rPr>
              <w:t xml:space="preserve">, Visual Studio Code </w:t>
            </w:r>
            <w:r w:rsidR="00C243BF" w:rsidRPr="00C243BF">
              <w:rPr>
                <w:rFonts w:ascii="TH Sarabun New" w:hAnsi="TH Sarabun New" w:cs="TH Sarabun New"/>
                <w:sz w:val="28"/>
                <w:cs/>
              </w:rPr>
              <w:t xml:space="preserve">เขียนโค้ดด้วย </w:t>
            </w:r>
            <w:r w:rsidR="00C243BF" w:rsidRPr="00C243BF">
              <w:rPr>
                <w:rFonts w:ascii="TH Sarabun New" w:hAnsi="TH Sarabun New" w:cs="TH Sarabun New"/>
                <w:sz w:val="28"/>
              </w:rPr>
              <w:t xml:space="preserve">JavaScript </w:t>
            </w:r>
            <w:r w:rsidR="001A48C3">
              <w:rPr>
                <w:rFonts w:ascii="TH Sarabun New" w:hAnsi="TH Sarabun New" w:cs="TH Sarabun New"/>
                <w:sz w:val="28"/>
              </w:rPr>
              <w:t xml:space="preserve">                   </w:t>
            </w:r>
            <w:r w:rsidR="00C243BF" w:rsidRPr="00C243BF">
              <w:rPr>
                <w:rFonts w:ascii="TH Sarabun New" w:hAnsi="TH Sarabun New" w:cs="TH Sarabun New"/>
                <w:sz w:val="28"/>
                <w:cs/>
              </w:rPr>
              <w:t xml:space="preserve">และ </w:t>
            </w:r>
            <w:r w:rsidR="00C243BF" w:rsidRPr="00C243BF">
              <w:rPr>
                <w:rFonts w:ascii="TH Sarabun New" w:hAnsi="TH Sarabun New" w:cs="TH Sarabun New"/>
                <w:sz w:val="28"/>
              </w:rPr>
              <w:t xml:space="preserve">TypeScript, PostgreSQL </w:t>
            </w:r>
            <w:r w:rsidR="00C243BF" w:rsidRPr="00C243BF">
              <w:rPr>
                <w:rFonts w:ascii="TH Sarabun New" w:hAnsi="TH Sarabun New" w:cs="TH Sarabun New"/>
                <w:sz w:val="28"/>
                <w:cs/>
              </w:rPr>
              <w:t>จัดการฐานข้อมูล</w:t>
            </w:r>
            <w:r w:rsidR="00C243BF" w:rsidRPr="00C243BF">
              <w:rPr>
                <w:rFonts w:ascii="TH Sarabun New" w:hAnsi="TH Sarabun New" w:cs="TH Sarabun New"/>
                <w:sz w:val="28"/>
              </w:rPr>
              <w:t xml:space="preserve">, Tailwind </w:t>
            </w:r>
            <w:r w:rsidR="00C243BF" w:rsidRPr="00C243BF">
              <w:rPr>
                <w:rFonts w:ascii="TH Sarabun New" w:hAnsi="TH Sarabun New" w:cs="TH Sarabun New"/>
                <w:sz w:val="28"/>
                <w:cs/>
              </w:rPr>
              <w:t>ปรับแต่ง</w:t>
            </w:r>
            <w:r w:rsidR="001A48C3">
              <w:rPr>
                <w:rFonts w:ascii="TH Sarabun New" w:hAnsi="TH Sarabun New" w:cs="TH Sarabun New"/>
                <w:sz w:val="28"/>
              </w:rPr>
              <w:t xml:space="preserve"> </w:t>
            </w:r>
            <w:r w:rsidR="00C243BF" w:rsidRPr="00C243BF">
              <w:rPr>
                <w:rFonts w:ascii="TH Sarabun New" w:hAnsi="TH Sarabun New" w:cs="TH Sarabun New"/>
                <w:sz w:val="28"/>
                <w:cs/>
              </w:rPr>
              <w:t xml:space="preserve">และ </w:t>
            </w:r>
            <w:r w:rsidR="00C243BF" w:rsidRPr="00C243BF">
              <w:rPr>
                <w:rFonts w:ascii="TH Sarabun New" w:hAnsi="TH Sarabun New" w:cs="TH Sarabun New"/>
                <w:sz w:val="28"/>
              </w:rPr>
              <w:t xml:space="preserve">Next.js </w:t>
            </w:r>
            <w:r w:rsidR="00C243BF" w:rsidRPr="00C243BF">
              <w:rPr>
                <w:rFonts w:ascii="TH Sarabun New" w:hAnsi="TH Sarabun New" w:cs="TH Sarabun New"/>
                <w:sz w:val="28"/>
                <w:cs/>
              </w:rPr>
              <w:t xml:space="preserve">พัฒนาเว็บแอป พร้อมใช้ </w:t>
            </w:r>
            <w:r w:rsidR="00C243BF" w:rsidRPr="00C243BF">
              <w:rPr>
                <w:rFonts w:ascii="TH Sarabun New" w:hAnsi="TH Sarabun New" w:cs="TH Sarabun New"/>
                <w:sz w:val="28"/>
              </w:rPr>
              <w:t xml:space="preserve">Microsoft Office Word </w:t>
            </w:r>
            <w:r w:rsidR="00C243BF" w:rsidRPr="00C243BF">
              <w:rPr>
                <w:rFonts w:ascii="TH Sarabun New" w:hAnsi="TH Sarabun New" w:cs="TH Sarabun New"/>
                <w:sz w:val="28"/>
                <w:cs/>
              </w:rPr>
              <w:t>2021 จัดทำเอกสาร ทุกขั้นตอนถูกดำเนินตามแผนเพื่อบรรลุวัตถุประสงค์ของโครงงาน</w:t>
            </w:r>
            <w:r w:rsidRPr="00C22A92">
              <w:rPr>
                <w:rFonts w:ascii="TH Sarabun New" w:hAnsi="TH Sarabun New" w:cs="TH Sarabun New"/>
                <w:sz w:val="28"/>
                <w:cs/>
              </w:rPr>
              <w:t xml:space="preserve">  </w:t>
            </w:r>
          </w:p>
          <w:p w14:paraId="3AC9E671" w14:textId="21822618" w:rsidR="00D3746C" w:rsidRPr="00392D02" w:rsidRDefault="00D3746C" w:rsidP="00D3746C">
            <w:pPr>
              <w:ind w:left="720" w:firstLine="720"/>
              <w:rPr>
                <w:rFonts w:ascii="TH Sarabun New" w:hAnsi="TH Sarabun New" w:cs="TH Sarabun New"/>
                <w:sz w:val="28"/>
              </w:rPr>
            </w:pPr>
            <w:r w:rsidRPr="00392D02">
              <w:rPr>
                <w:rFonts w:ascii="TH Sarabun New" w:hAnsi="TH Sarabun New" w:cs="TH Sarabun New"/>
                <w:sz w:val="28"/>
                <w:cs/>
              </w:rPr>
              <w:t>เพื่อให้</w:t>
            </w:r>
            <w:r w:rsidR="00C22A92">
              <w:rPr>
                <w:rFonts w:ascii="TH Sarabun New" w:hAnsi="TH Sarabun New" w:cs="TH Sarabun New" w:hint="cs"/>
                <w:sz w:val="28"/>
                <w:cs/>
              </w:rPr>
              <w:t>เว็บแอปพลิเคชัน</w:t>
            </w:r>
            <w:r w:rsidRPr="00392D02">
              <w:rPr>
                <w:rFonts w:ascii="TH Sarabun New" w:hAnsi="TH Sarabun New" w:cs="TH Sarabun New"/>
                <w:sz w:val="28"/>
                <w:cs/>
              </w:rPr>
              <w:t>ทำงานได้ตามที่ต้องการ</w:t>
            </w:r>
            <w:r w:rsidRPr="00392D02">
              <w:rPr>
                <w:rFonts w:ascii="TH Sarabun New" w:hAnsi="TH Sarabun New" w:cs="TH Sarabun New" w:hint="cs"/>
                <w:sz w:val="28"/>
                <w:cs/>
              </w:rPr>
              <w:t>และ</w:t>
            </w:r>
            <w:r w:rsidRPr="00392D02">
              <w:rPr>
                <w:rFonts w:ascii="TH Sarabun New" w:hAnsi="TH Sarabun New" w:cs="TH Sarabun New"/>
                <w:sz w:val="28"/>
                <w:cs/>
              </w:rPr>
              <w:t>เพื่อสามารถนำ</w:t>
            </w:r>
            <w:r w:rsidR="00C22A92" w:rsidRPr="00C22A92">
              <w:rPr>
                <w:rFonts w:ascii="TH Sarabun New" w:hAnsi="TH Sarabun New" w:cs="TH Sarabun New"/>
                <w:sz w:val="28"/>
                <w:cs/>
              </w:rPr>
              <w:t xml:space="preserve">เว็บแอปพลิเคชัน </w:t>
            </w:r>
            <w:r w:rsidR="00C22A92" w:rsidRPr="00C22A92">
              <w:rPr>
                <w:rFonts w:ascii="TH Sarabun New" w:hAnsi="TH Sarabun New" w:cs="TH Sarabun New"/>
                <w:sz w:val="28"/>
              </w:rPr>
              <w:t xml:space="preserve">Bright </w:t>
            </w:r>
            <w:proofErr w:type="spellStart"/>
            <w:r w:rsidR="00C22A92" w:rsidRPr="00C22A92">
              <w:rPr>
                <w:rFonts w:ascii="TH Sarabun New" w:hAnsi="TH Sarabun New" w:cs="TH Sarabun New"/>
                <w:sz w:val="28"/>
              </w:rPr>
              <w:t>Precaster</w:t>
            </w:r>
            <w:proofErr w:type="spellEnd"/>
            <w:r w:rsidR="00C22A92" w:rsidRPr="00C22A92">
              <w:rPr>
                <w:rFonts w:ascii="TH Sarabun New" w:hAnsi="TH Sarabun New" w:cs="TH Sarabun New"/>
                <w:sz w:val="28"/>
              </w:rPr>
              <w:t xml:space="preserve"> </w:t>
            </w:r>
            <w:r w:rsidRPr="00392D02">
              <w:rPr>
                <w:rFonts w:ascii="TH Sarabun New" w:hAnsi="TH Sarabun New" w:cs="TH Sarabun New"/>
                <w:sz w:val="28"/>
                <w:cs/>
              </w:rPr>
              <w:t>ไปใช้ในการทำงาน  ผู้รับผิดชอบโครงการได้นำ</w:t>
            </w:r>
            <w:r w:rsidR="00C22A92" w:rsidRPr="00C22A92">
              <w:rPr>
                <w:rFonts w:ascii="TH Sarabun New" w:hAnsi="TH Sarabun New" w:cs="TH Sarabun New"/>
                <w:sz w:val="28"/>
                <w:cs/>
              </w:rPr>
              <w:t xml:space="preserve">เว็บแอปพลิเคชัน </w:t>
            </w:r>
            <w:r w:rsidR="00C22A92" w:rsidRPr="00C22A92">
              <w:rPr>
                <w:rFonts w:ascii="TH Sarabun New" w:hAnsi="TH Sarabun New" w:cs="TH Sarabun New"/>
                <w:sz w:val="28"/>
              </w:rPr>
              <w:t xml:space="preserve">Bright </w:t>
            </w:r>
            <w:proofErr w:type="spellStart"/>
            <w:r w:rsidR="00C22A92" w:rsidRPr="00C22A92">
              <w:rPr>
                <w:rFonts w:ascii="TH Sarabun New" w:hAnsi="TH Sarabun New" w:cs="TH Sarabun New"/>
                <w:sz w:val="28"/>
              </w:rPr>
              <w:t>Precaster</w:t>
            </w:r>
            <w:proofErr w:type="spellEnd"/>
            <w:r w:rsidR="00C22A92" w:rsidRPr="00C22A92">
              <w:rPr>
                <w:rFonts w:ascii="TH Sarabun New" w:hAnsi="TH Sarabun New" w:cs="TH Sarabun New"/>
                <w:sz w:val="28"/>
              </w:rPr>
              <w:t xml:space="preserve"> </w:t>
            </w:r>
            <w:r w:rsidRPr="00392D02">
              <w:rPr>
                <w:rFonts w:ascii="TH Sarabun New" w:hAnsi="TH Sarabun New" w:cs="TH Sarabun New"/>
                <w:sz w:val="28"/>
                <w:cs/>
              </w:rPr>
              <w:t>ไปใช้ใน</w:t>
            </w:r>
            <w:r w:rsidR="00C22A92">
              <w:rPr>
                <w:rFonts w:ascii="TH Sarabun New" w:hAnsi="TH Sarabun New" w:cs="TH Sarabun New" w:hint="cs"/>
                <w:sz w:val="28"/>
                <w:cs/>
              </w:rPr>
              <w:t>การเผยแพร่</w:t>
            </w:r>
            <w:r w:rsidRPr="00392D02">
              <w:rPr>
                <w:rFonts w:ascii="TH Sarabun New" w:hAnsi="TH Sarabun New" w:cs="TH Sarabun New"/>
                <w:sz w:val="28"/>
                <w:cs/>
              </w:rPr>
              <w:t xml:space="preserve"> โดยได้รับความ</w:t>
            </w:r>
            <w:r w:rsidR="00C22A92">
              <w:rPr>
                <w:rFonts w:ascii="TH Sarabun New" w:hAnsi="TH Sarabun New" w:cs="TH Sarabun New"/>
                <w:sz w:val="28"/>
                <w:cs/>
              </w:rPr>
              <w:br/>
            </w:r>
            <w:r w:rsidRPr="00392D02">
              <w:rPr>
                <w:rFonts w:ascii="TH Sarabun New" w:hAnsi="TH Sarabun New" w:cs="TH Sarabun New"/>
                <w:sz w:val="28"/>
                <w:cs/>
              </w:rPr>
              <w:t xml:space="preserve">พึงพอใจจากผู้ใช้บริการร้อยละ </w:t>
            </w:r>
            <w:r w:rsidR="00C22A92" w:rsidRPr="00C22A92">
              <w:rPr>
                <w:rFonts w:ascii="TH Sarabun New" w:hAnsi="TH Sarabun New" w:cs="TH Sarabun New"/>
                <w:sz w:val="28"/>
                <w:cs/>
              </w:rPr>
              <w:t>87.43</w:t>
            </w:r>
          </w:p>
          <w:p w14:paraId="6E9A5504" w14:textId="3CEAEFC8" w:rsidR="00D3746C" w:rsidRDefault="00D3746C" w:rsidP="00D3746C">
            <w:pPr>
              <w:pStyle w:val="Title"/>
              <w:ind w:left="5760"/>
              <w:jc w:val="both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</w:rPr>
              <w:t xml:space="preserve">      </w:t>
            </w:r>
            <w:r w:rsidRPr="00FF5FFB">
              <w:rPr>
                <w:rFonts w:ascii="TH Sarabun New" w:hAnsi="TH Sarabun New" w:cs="TH Sarabun New" w:hint="cs"/>
                <w:sz w:val="28"/>
                <w:szCs w:val="28"/>
                <w:cs/>
              </w:rPr>
              <w:t>(</w:t>
            </w:r>
            <w:r>
              <w:rPr>
                <w:rFonts w:ascii="TH Sarabun New" w:hAnsi="TH Sarabun New" w:cs="TH Sarabun New" w:hint="cs"/>
                <w:sz w:val="28"/>
                <w:szCs w:val="28"/>
                <w:cs/>
              </w:rPr>
              <w:t>โครงงานมีจำนวนทั้งสิ้น</w:t>
            </w:r>
            <w:r w:rsidR="00C22A92">
              <w:rPr>
                <w:rFonts w:ascii="TH Sarabun New" w:hAnsi="TH Sarabun New" w:cs="TH Sarabun New" w:hint="cs"/>
                <w:sz w:val="28"/>
                <w:szCs w:val="28"/>
                <w:cs/>
              </w:rPr>
              <w:t xml:space="preserve"> 61 </w:t>
            </w:r>
            <w:r w:rsidRPr="00FF5FFB">
              <w:rPr>
                <w:rFonts w:ascii="TH Sarabun New" w:hAnsi="TH Sarabun New" w:cs="TH Sarabun New" w:hint="cs"/>
                <w:sz w:val="28"/>
                <w:szCs w:val="28"/>
                <w:cs/>
              </w:rPr>
              <w:t>หน้า)</w:t>
            </w:r>
          </w:p>
          <w:p w14:paraId="2264C2B3" w14:textId="14EB27FE" w:rsidR="00D3746C" w:rsidRDefault="00D3746C" w:rsidP="00D3746C">
            <w:pPr>
              <w:tabs>
                <w:tab w:val="left" w:pos="1134"/>
              </w:tabs>
              <w:rPr>
                <w:rFonts w:ascii="TH Sarabun New" w:hAnsi="TH Sarabun New" w:cs="TH Sarabun New"/>
                <w:sz w:val="28"/>
              </w:rPr>
            </w:pPr>
            <w:r w:rsidRPr="00FF5FFB">
              <w:rPr>
                <w:rFonts w:ascii="TH Sarabun New" w:hAnsi="TH Sarabun New" w:cs="TH Sarabun New" w:hint="cs"/>
                <w:sz w:val="28"/>
                <w:cs/>
              </w:rPr>
              <w:t xml:space="preserve"> </w:t>
            </w:r>
            <w:r w:rsidRPr="00E72B1D">
              <w:rPr>
                <w:rFonts w:ascii="TH Sarabun New" w:hAnsi="TH Sarabun New" w:cs="TH Sarabun New"/>
                <w:b/>
                <w:bCs/>
                <w:sz w:val="28"/>
                <w:cs/>
              </w:rPr>
              <w:t>คำสำคัญ</w:t>
            </w:r>
            <w:r>
              <w:rPr>
                <w:rFonts w:ascii="TH Sarabun New" w:hAnsi="TH Sarabun New" w:cs="TH Sarabun New"/>
                <w:sz w:val="28"/>
              </w:rPr>
              <w:t xml:space="preserve">  :</w:t>
            </w:r>
            <w:r>
              <w:rPr>
                <w:rFonts w:ascii="TH Sarabun New" w:hAnsi="TH Sarabun New" w:cs="TH Sarabun New" w:hint="cs"/>
                <w:sz w:val="28"/>
                <w:cs/>
              </w:rPr>
              <w:t xml:space="preserve"> </w:t>
            </w:r>
            <w:r w:rsidR="00C22A92" w:rsidRPr="00C22A92">
              <w:rPr>
                <w:rFonts w:ascii="TH Sarabun New" w:hAnsi="TH Sarabun New" w:cs="TH Sarabun New"/>
                <w:sz w:val="28"/>
                <w:cs/>
              </w:rPr>
              <w:t xml:space="preserve">เว็บแอปพลิเคชัน </w:t>
            </w:r>
            <w:r w:rsidR="00C22A92" w:rsidRPr="00C22A92">
              <w:rPr>
                <w:rFonts w:ascii="TH Sarabun New" w:hAnsi="TH Sarabun New" w:cs="TH Sarabun New"/>
                <w:sz w:val="28"/>
              </w:rPr>
              <w:t>Bright Precaste</w:t>
            </w:r>
          </w:p>
          <w:p w14:paraId="358CD82B" w14:textId="44C7D1D7" w:rsidR="00D3746C" w:rsidRDefault="00C243BF" w:rsidP="00C243BF">
            <w:pPr>
              <w:pStyle w:val="Title"/>
              <w:jc w:val="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       </w:t>
            </w:r>
            <w:r w:rsidR="00D3746C">
              <w:rPr>
                <w:rFonts w:ascii="TH Sarabun New" w:hAnsi="TH Sarabun New" w:cs="TH Sarabun New" w:hint="cs"/>
                <w:cs/>
              </w:rPr>
              <w:t>................................................ กรรมการ</w:t>
            </w:r>
            <w:r w:rsidR="00D3746C">
              <w:rPr>
                <w:rFonts w:ascii="TH Sarabun New" w:hAnsi="TH Sarabun New" w:cs="TH Sarabun New" w:hint="cs"/>
                <w:cs/>
              </w:rPr>
              <w:tab/>
            </w:r>
            <w:r w:rsidR="00D3746C">
              <w:rPr>
                <w:rFonts w:ascii="TH Sarabun New" w:hAnsi="TH Sarabun New" w:cs="TH Sarabun New" w:hint="cs"/>
                <w:cs/>
              </w:rPr>
              <w:tab/>
              <w:t>............................................. กรรมการ</w:t>
            </w:r>
            <w:r w:rsidR="00D3746C">
              <w:rPr>
                <w:rFonts w:ascii="TH Sarabun New" w:hAnsi="TH Sarabun New" w:cs="TH Sarabun New"/>
              </w:rPr>
              <w:t xml:space="preserve">    </w:t>
            </w:r>
          </w:p>
          <w:p w14:paraId="774DC9C0" w14:textId="1EF549F0" w:rsidR="00D3746C" w:rsidRPr="00D71708" w:rsidRDefault="00D3746C" w:rsidP="00D3746C">
            <w:pPr>
              <w:pStyle w:val="Title"/>
              <w:jc w:val="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        (อาจารย์</w:t>
            </w:r>
            <w:r w:rsidR="00C243BF" w:rsidRPr="00C243BF">
              <w:rPr>
                <w:rFonts w:ascii="TH Sarabun New" w:hAnsi="TH Sarabun New" w:cs="TH Sarabun New"/>
                <w:cs/>
              </w:rPr>
              <w:t>สุกัญจน์   แซ่เหลี่ยง</w:t>
            </w:r>
            <w:r>
              <w:rPr>
                <w:rFonts w:ascii="TH Sarabun New" w:hAnsi="TH Sarabun New" w:cs="TH Sarabun New" w:hint="cs"/>
                <w:cs/>
              </w:rPr>
              <w:t>)</w:t>
            </w:r>
            <w:r>
              <w:rPr>
                <w:rFonts w:ascii="TH Sarabun New" w:hAnsi="TH Sarabun New" w:cs="TH Sarabun New" w:hint="cs"/>
                <w:cs/>
              </w:rPr>
              <w:tab/>
            </w:r>
            <w:r>
              <w:rPr>
                <w:rFonts w:ascii="TH Sarabun New" w:hAnsi="TH Sarabun New" w:cs="TH Sarabun New" w:hint="cs"/>
                <w:cs/>
              </w:rPr>
              <w:tab/>
            </w:r>
            <w:r>
              <w:rPr>
                <w:rFonts w:ascii="TH Sarabun New" w:hAnsi="TH Sarabun New" w:cs="TH Sarabun New"/>
                <w:cs/>
              </w:rPr>
              <w:tab/>
            </w:r>
            <w:r>
              <w:rPr>
                <w:rFonts w:ascii="TH Sarabun New" w:hAnsi="TH Sarabun New" w:cs="TH Sarabun New" w:hint="cs"/>
                <w:cs/>
              </w:rPr>
              <w:t>(อาจารย์</w:t>
            </w:r>
            <w:r w:rsidR="00C243BF" w:rsidRPr="00C243BF">
              <w:rPr>
                <w:rFonts w:ascii="TH Sarabun New" w:hAnsi="TH Sarabun New" w:cs="TH Sarabun New"/>
                <w:cs/>
              </w:rPr>
              <w:t>ประณต  สว่างพิศาลกิจ</w:t>
            </w:r>
            <w:r>
              <w:rPr>
                <w:rFonts w:ascii="TH Sarabun New" w:hAnsi="TH Sarabun New" w:cs="TH Sarabun New" w:hint="cs"/>
                <w:cs/>
              </w:rPr>
              <w:t>)</w:t>
            </w:r>
            <w:r>
              <w:rPr>
                <w:rFonts w:ascii="TH Sarabun New" w:hAnsi="TH Sarabun New" w:cs="TH Sarabun New"/>
              </w:rPr>
              <w:t xml:space="preserve">                      </w:t>
            </w:r>
          </w:p>
          <w:p w14:paraId="22B84DC1" w14:textId="10F87313" w:rsidR="00D3746C" w:rsidRDefault="00C243BF" w:rsidP="00C243BF">
            <w:pPr>
              <w:pStyle w:val="Title"/>
              <w:jc w:val="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        </w:t>
            </w:r>
            <w:r w:rsidR="00D3746C">
              <w:rPr>
                <w:rFonts w:ascii="TH Sarabun New" w:hAnsi="TH Sarabun New" w:cs="TH Sarabun New" w:hint="cs"/>
                <w:cs/>
              </w:rPr>
              <w:t>.............................................. กรรมการ</w:t>
            </w:r>
            <w:r w:rsidR="00D3746C">
              <w:rPr>
                <w:rFonts w:ascii="TH Sarabun New" w:hAnsi="TH Sarabun New" w:cs="TH Sarabun New" w:hint="cs"/>
                <w:cs/>
              </w:rPr>
              <w:tab/>
            </w:r>
            <w:r w:rsidR="00D3746C">
              <w:rPr>
                <w:rFonts w:ascii="TH Sarabun New" w:hAnsi="TH Sarabun New" w:cs="TH Sarabun New" w:hint="cs"/>
                <w:cs/>
              </w:rPr>
              <w:tab/>
              <w:t>.............................................. กรรมการ</w:t>
            </w:r>
          </w:p>
          <w:p w14:paraId="138BBAAF" w14:textId="0E9FECA5" w:rsidR="00D3746C" w:rsidRDefault="00D3746C" w:rsidP="00D3746C">
            <w:pPr>
              <w:pStyle w:val="Title"/>
              <w:jc w:val="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        (อาจารย์</w:t>
            </w:r>
            <w:r w:rsidR="00C243BF" w:rsidRPr="00C243BF">
              <w:rPr>
                <w:rFonts w:ascii="TH Sarabun New" w:hAnsi="TH Sarabun New" w:cs="TH Sarabun New"/>
                <w:cs/>
              </w:rPr>
              <w:t>สุภาสิทธิ</w:t>
            </w:r>
            <w:r w:rsidR="00C243BF">
              <w:rPr>
                <w:rFonts w:ascii="TH Sarabun New" w:hAnsi="TH Sarabun New" w:cs="TH Sarabun New" w:hint="cs"/>
                <w:cs/>
              </w:rPr>
              <w:t xml:space="preserve">์  </w:t>
            </w:r>
            <w:r w:rsidR="00C243BF" w:rsidRPr="00C243BF">
              <w:rPr>
                <w:rFonts w:ascii="TH Sarabun New" w:hAnsi="TH Sarabun New" w:cs="TH Sarabun New"/>
                <w:cs/>
              </w:rPr>
              <w:t>แก้วยงค์</w:t>
            </w:r>
            <w:r>
              <w:rPr>
                <w:rFonts w:ascii="TH Sarabun New" w:hAnsi="TH Sarabun New" w:cs="TH Sarabun New" w:hint="cs"/>
                <w:cs/>
              </w:rPr>
              <w:t>)</w:t>
            </w:r>
            <w:r>
              <w:rPr>
                <w:rFonts w:ascii="TH Sarabun New" w:hAnsi="TH Sarabun New" w:cs="TH Sarabun New" w:hint="cs"/>
                <w:cs/>
              </w:rPr>
              <w:tab/>
            </w:r>
            <w:r>
              <w:rPr>
                <w:rFonts w:ascii="TH Sarabun New" w:hAnsi="TH Sarabun New" w:cs="TH Sarabun New" w:hint="cs"/>
                <w:cs/>
              </w:rPr>
              <w:tab/>
            </w:r>
            <w:r>
              <w:rPr>
                <w:rFonts w:ascii="TH Sarabun New" w:hAnsi="TH Sarabun New" w:cs="TH Sarabun New" w:hint="cs"/>
                <w:cs/>
              </w:rPr>
              <w:tab/>
              <w:t>(อาจารย</w:t>
            </w:r>
            <w:r w:rsidR="0051190C">
              <w:rPr>
                <w:rFonts w:ascii="TH Sarabun New" w:hAnsi="TH Sarabun New" w:cs="TH Sarabun New" w:hint="cs"/>
                <w:cs/>
              </w:rPr>
              <w:t>์</w:t>
            </w:r>
            <w:r w:rsidR="00C243BF" w:rsidRPr="00C243BF">
              <w:rPr>
                <w:rFonts w:ascii="TH Sarabun New" w:hAnsi="TH Sarabun New" w:cs="TH Sarabun New"/>
                <w:cs/>
              </w:rPr>
              <w:t xml:space="preserve">ธวัชชัย </w:t>
            </w:r>
            <w:r w:rsidR="00C243BF">
              <w:rPr>
                <w:rFonts w:ascii="TH Sarabun New" w:hAnsi="TH Sarabun New" w:cs="TH Sarabun New" w:hint="cs"/>
                <w:cs/>
              </w:rPr>
              <w:t xml:space="preserve"> </w:t>
            </w:r>
            <w:r w:rsidR="00C243BF" w:rsidRPr="00C243BF">
              <w:rPr>
                <w:rFonts w:ascii="TH Sarabun New" w:hAnsi="TH Sarabun New" w:cs="TH Sarabun New"/>
                <w:cs/>
              </w:rPr>
              <w:t>ขุนทองดิลกเลิศ</w:t>
            </w:r>
            <w:r>
              <w:rPr>
                <w:rFonts w:ascii="TH Sarabun New" w:hAnsi="TH Sarabun New" w:cs="TH Sarabun New" w:hint="cs"/>
                <w:cs/>
              </w:rPr>
              <w:t>)</w:t>
            </w:r>
          </w:p>
          <w:p w14:paraId="72858FAE" w14:textId="77777777" w:rsidR="00D3746C" w:rsidRDefault="00D3746C" w:rsidP="00D3746C">
            <w:pPr>
              <w:pStyle w:val="Title"/>
              <w:jc w:val="left"/>
              <w:rPr>
                <w:rFonts w:ascii="TH Sarabun New" w:hAnsi="TH Sarabun New" w:cs="TH Sarabun New"/>
              </w:rPr>
            </w:pPr>
          </w:p>
          <w:p w14:paraId="08E60AB0" w14:textId="77777777" w:rsidR="00D3746C" w:rsidRPr="00D3746C" w:rsidRDefault="00D3746C" w:rsidP="00D3746C">
            <w:pPr>
              <w:pStyle w:val="Title"/>
              <w:rPr>
                <w:rFonts w:ascii="TH Sarabun New" w:hAnsi="TH Sarabun New" w:cs="TH Sarabun New"/>
                <w:sz w:val="28"/>
                <w:szCs w:val="28"/>
              </w:rPr>
            </w:pPr>
            <w:r w:rsidRPr="00F951AA">
              <w:rPr>
                <w:rFonts w:ascii="TH Sarabun New" w:hAnsi="TH Sarabun New" w:cs="TH Sarabun New" w:hint="cs"/>
                <w:sz w:val="28"/>
                <w:szCs w:val="28"/>
                <w:cs/>
              </w:rPr>
              <w:t>ค</w:t>
            </w:r>
          </w:p>
        </w:tc>
      </w:tr>
    </w:tbl>
    <w:p w14:paraId="0DEF6BDF" w14:textId="77777777" w:rsidR="00A074DA" w:rsidRPr="00F951AA" w:rsidRDefault="00A074DA" w:rsidP="00D3746C">
      <w:pPr>
        <w:tabs>
          <w:tab w:val="center" w:pos="4253"/>
        </w:tabs>
        <w:rPr>
          <w:rFonts w:ascii="TH Sarabun New" w:hAnsi="TH Sarabun New" w:cs="TH Sarabun New"/>
          <w:sz w:val="28"/>
          <w:cs/>
        </w:rPr>
      </w:pPr>
    </w:p>
    <w:sectPr w:rsidR="00A074DA" w:rsidRPr="00F951AA" w:rsidSect="00F30B0C">
      <w:pgSz w:w="11906" w:h="16838"/>
      <w:pgMar w:top="1134" w:right="1440" w:bottom="1440" w:left="1440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A7423D" w14:textId="77777777" w:rsidR="00BC157A" w:rsidRDefault="00BC157A" w:rsidP="00FE1644">
      <w:r>
        <w:separator/>
      </w:r>
    </w:p>
  </w:endnote>
  <w:endnote w:type="continuationSeparator" w:id="0">
    <w:p w14:paraId="45D1006F" w14:textId="77777777" w:rsidR="00BC157A" w:rsidRDefault="00BC157A" w:rsidP="00FE16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F169733-66B2-4256-8B39-8FD163B741C7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1B6BF535-7B38-4B4A-9121-4455E7E3E397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3" w:fontKey="{1BE0E888-B13E-49C7-AA91-CAC8D8052668}"/>
    <w:embedBold r:id="rId4" w:fontKey="{3442D82C-49E2-418E-9430-5ADCAE409C2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96EB6FC4-5DE3-4864-97D3-09D1B2C90F7E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97C3C40F-8EBC-40CF-8B8F-CE9505CCD589}"/>
    <w:embedBold r:id="rId7" w:fontKey="{E0F435C5-AE2B-4D9D-94D5-27F706CABF5E}"/>
  </w:font>
  <w:font w:name="TH SarabunPSK">
    <w:altName w:val="Browallia New"/>
    <w:panose1 w:val="020B0500040200020003"/>
    <w:charset w:val="DE"/>
    <w:family w:val="swiss"/>
    <w:pitch w:val="variable"/>
    <w:sig w:usb0="A100006F" w:usb1="5000205A" w:usb2="00000000" w:usb3="00000000" w:csb0="00010193" w:csb1="00000000"/>
    <w:embedRegular r:id="rId8" w:fontKey="{B94F2587-20D8-4036-BA8C-EEDE670A246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15763B27-C360-480D-8D04-6CE76658E8A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10D306" w14:textId="77777777" w:rsidR="00BC157A" w:rsidRDefault="00BC157A" w:rsidP="00FE1644">
      <w:r>
        <w:separator/>
      </w:r>
    </w:p>
  </w:footnote>
  <w:footnote w:type="continuationSeparator" w:id="0">
    <w:p w14:paraId="4749BF55" w14:textId="77777777" w:rsidR="00BC157A" w:rsidRDefault="00BC157A" w:rsidP="00FE16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37071A"/>
    <w:multiLevelType w:val="hybridMultilevel"/>
    <w:tmpl w:val="1BE6A8EC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" w15:restartNumberingAfterBreak="0">
    <w:nsid w:val="53786EB7"/>
    <w:multiLevelType w:val="hybridMultilevel"/>
    <w:tmpl w:val="25AA3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6739571">
    <w:abstractNumId w:val="1"/>
  </w:num>
  <w:num w:numId="2" w16cid:durableId="1248273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27F2"/>
    <w:rsid w:val="00003DB4"/>
    <w:rsid w:val="0000464A"/>
    <w:rsid w:val="00015568"/>
    <w:rsid w:val="00031BEB"/>
    <w:rsid w:val="000327F2"/>
    <w:rsid w:val="00044F08"/>
    <w:rsid w:val="000629E1"/>
    <w:rsid w:val="00071BCE"/>
    <w:rsid w:val="000801BD"/>
    <w:rsid w:val="00092BE3"/>
    <w:rsid w:val="000A19F6"/>
    <w:rsid w:val="000B0DFD"/>
    <w:rsid w:val="000B1ED5"/>
    <w:rsid w:val="000B2A73"/>
    <w:rsid w:val="000D3AFB"/>
    <w:rsid w:val="000D4DC2"/>
    <w:rsid w:val="000E4D56"/>
    <w:rsid w:val="000F3344"/>
    <w:rsid w:val="000F7EE5"/>
    <w:rsid w:val="00123BAD"/>
    <w:rsid w:val="00125BC4"/>
    <w:rsid w:val="001321AA"/>
    <w:rsid w:val="00134401"/>
    <w:rsid w:val="00162378"/>
    <w:rsid w:val="001653D3"/>
    <w:rsid w:val="0017729C"/>
    <w:rsid w:val="00185939"/>
    <w:rsid w:val="00190025"/>
    <w:rsid w:val="001A133E"/>
    <w:rsid w:val="001A1928"/>
    <w:rsid w:val="001A2ECE"/>
    <w:rsid w:val="001A48C3"/>
    <w:rsid w:val="001B5EDF"/>
    <w:rsid w:val="001B66CE"/>
    <w:rsid w:val="001C1151"/>
    <w:rsid w:val="001C2276"/>
    <w:rsid w:val="001C654C"/>
    <w:rsid w:val="001D7A01"/>
    <w:rsid w:val="001E6C04"/>
    <w:rsid w:val="001F5BCA"/>
    <w:rsid w:val="001F7729"/>
    <w:rsid w:val="00200ECF"/>
    <w:rsid w:val="002030C0"/>
    <w:rsid w:val="00216E4B"/>
    <w:rsid w:val="00240A9C"/>
    <w:rsid w:val="00265EA6"/>
    <w:rsid w:val="002B42CE"/>
    <w:rsid w:val="002D5AF6"/>
    <w:rsid w:val="002D647C"/>
    <w:rsid w:val="002D6866"/>
    <w:rsid w:val="002D6DD8"/>
    <w:rsid w:val="002D7579"/>
    <w:rsid w:val="002E3036"/>
    <w:rsid w:val="00302ADF"/>
    <w:rsid w:val="0030486C"/>
    <w:rsid w:val="003445E9"/>
    <w:rsid w:val="00347365"/>
    <w:rsid w:val="003752A5"/>
    <w:rsid w:val="0038411E"/>
    <w:rsid w:val="00392D02"/>
    <w:rsid w:val="0039698D"/>
    <w:rsid w:val="003A4757"/>
    <w:rsid w:val="003A6D0E"/>
    <w:rsid w:val="003B048C"/>
    <w:rsid w:val="003B7D68"/>
    <w:rsid w:val="003C4159"/>
    <w:rsid w:val="003E1262"/>
    <w:rsid w:val="003E3B06"/>
    <w:rsid w:val="003E3EB1"/>
    <w:rsid w:val="003E7B39"/>
    <w:rsid w:val="003E7E23"/>
    <w:rsid w:val="003F0A18"/>
    <w:rsid w:val="00401FFF"/>
    <w:rsid w:val="00402D9A"/>
    <w:rsid w:val="004136B9"/>
    <w:rsid w:val="004151A7"/>
    <w:rsid w:val="0042273B"/>
    <w:rsid w:val="0042303E"/>
    <w:rsid w:val="004231BB"/>
    <w:rsid w:val="00425996"/>
    <w:rsid w:val="00425FA1"/>
    <w:rsid w:val="004377A8"/>
    <w:rsid w:val="00441A6F"/>
    <w:rsid w:val="00441FC1"/>
    <w:rsid w:val="00442A95"/>
    <w:rsid w:val="00456164"/>
    <w:rsid w:val="00464982"/>
    <w:rsid w:val="004659F6"/>
    <w:rsid w:val="0048173B"/>
    <w:rsid w:val="00484AE8"/>
    <w:rsid w:val="004966B6"/>
    <w:rsid w:val="00497604"/>
    <w:rsid w:val="004B4816"/>
    <w:rsid w:val="004B492D"/>
    <w:rsid w:val="004C3F38"/>
    <w:rsid w:val="004D128A"/>
    <w:rsid w:val="004D2D4C"/>
    <w:rsid w:val="004D7DDA"/>
    <w:rsid w:val="00503683"/>
    <w:rsid w:val="0051190C"/>
    <w:rsid w:val="00511DAC"/>
    <w:rsid w:val="00511EBF"/>
    <w:rsid w:val="00521066"/>
    <w:rsid w:val="00521848"/>
    <w:rsid w:val="00526002"/>
    <w:rsid w:val="00533934"/>
    <w:rsid w:val="005559AD"/>
    <w:rsid w:val="00555ED8"/>
    <w:rsid w:val="00565482"/>
    <w:rsid w:val="005766A4"/>
    <w:rsid w:val="005767A9"/>
    <w:rsid w:val="00576C6B"/>
    <w:rsid w:val="00580DAA"/>
    <w:rsid w:val="00587DF3"/>
    <w:rsid w:val="005971D7"/>
    <w:rsid w:val="005A3628"/>
    <w:rsid w:val="005C51EB"/>
    <w:rsid w:val="005D00B8"/>
    <w:rsid w:val="005D0CCB"/>
    <w:rsid w:val="005D2AB0"/>
    <w:rsid w:val="005D31F9"/>
    <w:rsid w:val="005D7585"/>
    <w:rsid w:val="005F1AFF"/>
    <w:rsid w:val="00616B32"/>
    <w:rsid w:val="006356B3"/>
    <w:rsid w:val="006467B4"/>
    <w:rsid w:val="0064767B"/>
    <w:rsid w:val="00656BAF"/>
    <w:rsid w:val="00671F56"/>
    <w:rsid w:val="006821E3"/>
    <w:rsid w:val="006B43AC"/>
    <w:rsid w:val="006E5472"/>
    <w:rsid w:val="006F1E22"/>
    <w:rsid w:val="007069A9"/>
    <w:rsid w:val="00715C7D"/>
    <w:rsid w:val="00740EE9"/>
    <w:rsid w:val="00754D35"/>
    <w:rsid w:val="00755631"/>
    <w:rsid w:val="0076767F"/>
    <w:rsid w:val="0077285D"/>
    <w:rsid w:val="00774311"/>
    <w:rsid w:val="00780BD5"/>
    <w:rsid w:val="00794C8B"/>
    <w:rsid w:val="00796A92"/>
    <w:rsid w:val="007B5E7E"/>
    <w:rsid w:val="007C19CB"/>
    <w:rsid w:val="007C4EEB"/>
    <w:rsid w:val="007D2EFB"/>
    <w:rsid w:val="007E6BCA"/>
    <w:rsid w:val="007F0C9F"/>
    <w:rsid w:val="007F2A61"/>
    <w:rsid w:val="007F393D"/>
    <w:rsid w:val="007F4085"/>
    <w:rsid w:val="00801AEB"/>
    <w:rsid w:val="00802A0D"/>
    <w:rsid w:val="00804C9E"/>
    <w:rsid w:val="00820C6B"/>
    <w:rsid w:val="00837C3D"/>
    <w:rsid w:val="008561A4"/>
    <w:rsid w:val="00865182"/>
    <w:rsid w:val="00871E5D"/>
    <w:rsid w:val="00873C76"/>
    <w:rsid w:val="00873DEB"/>
    <w:rsid w:val="00884208"/>
    <w:rsid w:val="00892236"/>
    <w:rsid w:val="0089798D"/>
    <w:rsid w:val="008A06FB"/>
    <w:rsid w:val="008B3919"/>
    <w:rsid w:val="008C0EA8"/>
    <w:rsid w:val="008C2AD6"/>
    <w:rsid w:val="008C5ABF"/>
    <w:rsid w:val="008C64E8"/>
    <w:rsid w:val="008C7CA0"/>
    <w:rsid w:val="008D317B"/>
    <w:rsid w:val="008E6812"/>
    <w:rsid w:val="008E7354"/>
    <w:rsid w:val="00903F7A"/>
    <w:rsid w:val="009142CA"/>
    <w:rsid w:val="009267EC"/>
    <w:rsid w:val="00932496"/>
    <w:rsid w:val="0096580E"/>
    <w:rsid w:val="0098582A"/>
    <w:rsid w:val="009870FC"/>
    <w:rsid w:val="009967B4"/>
    <w:rsid w:val="0099766C"/>
    <w:rsid w:val="009A03A6"/>
    <w:rsid w:val="009B1089"/>
    <w:rsid w:val="009B451C"/>
    <w:rsid w:val="009B7CBE"/>
    <w:rsid w:val="009C40C1"/>
    <w:rsid w:val="009D2256"/>
    <w:rsid w:val="009D3ECC"/>
    <w:rsid w:val="009D6C95"/>
    <w:rsid w:val="009F2FD4"/>
    <w:rsid w:val="00A074DA"/>
    <w:rsid w:val="00A10696"/>
    <w:rsid w:val="00A141A5"/>
    <w:rsid w:val="00A20566"/>
    <w:rsid w:val="00A3397A"/>
    <w:rsid w:val="00A40F55"/>
    <w:rsid w:val="00A430AC"/>
    <w:rsid w:val="00A60025"/>
    <w:rsid w:val="00A626D1"/>
    <w:rsid w:val="00A87005"/>
    <w:rsid w:val="00A90729"/>
    <w:rsid w:val="00A9780D"/>
    <w:rsid w:val="00AA3E47"/>
    <w:rsid w:val="00AC254B"/>
    <w:rsid w:val="00AF2621"/>
    <w:rsid w:val="00AF71A7"/>
    <w:rsid w:val="00B0250B"/>
    <w:rsid w:val="00B11303"/>
    <w:rsid w:val="00B54122"/>
    <w:rsid w:val="00B7032D"/>
    <w:rsid w:val="00B7361D"/>
    <w:rsid w:val="00B859E7"/>
    <w:rsid w:val="00B9589A"/>
    <w:rsid w:val="00BA1CD3"/>
    <w:rsid w:val="00BA697F"/>
    <w:rsid w:val="00BC157A"/>
    <w:rsid w:val="00BC6DBC"/>
    <w:rsid w:val="00BD4C3D"/>
    <w:rsid w:val="00BD78BA"/>
    <w:rsid w:val="00BE67C0"/>
    <w:rsid w:val="00BF45C6"/>
    <w:rsid w:val="00C00774"/>
    <w:rsid w:val="00C06223"/>
    <w:rsid w:val="00C120BC"/>
    <w:rsid w:val="00C1588E"/>
    <w:rsid w:val="00C17BDD"/>
    <w:rsid w:val="00C22A92"/>
    <w:rsid w:val="00C243BF"/>
    <w:rsid w:val="00C537DC"/>
    <w:rsid w:val="00C548D3"/>
    <w:rsid w:val="00C609B7"/>
    <w:rsid w:val="00C6569E"/>
    <w:rsid w:val="00C716C5"/>
    <w:rsid w:val="00C77E29"/>
    <w:rsid w:val="00C86AD8"/>
    <w:rsid w:val="00C910D6"/>
    <w:rsid w:val="00C930D6"/>
    <w:rsid w:val="00C95440"/>
    <w:rsid w:val="00CB489A"/>
    <w:rsid w:val="00CC2685"/>
    <w:rsid w:val="00CC3779"/>
    <w:rsid w:val="00CC5DEC"/>
    <w:rsid w:val="00CD520A"/>
    <w:rsid w:val="00CE3144"/>
    <w:rsid w:val="00CF62FD"/>
    <w:rsid w:val="00D14A58"/>
    <w:rsid w:val="00D169DC"/>
    <w:rsid w:val="00D26701"/>
    <w:rsid w:val="00D30194"/>
    <w:rsid w:val="00D3085F"/>
    <w:rsid w:val="00D32A07"/>
    <w:rsid w:val="00D331C7"/>
    <w:rsid w:val="00D367C5"/>
    <w:rsid w:val="00D3746C"/>
    <w:rsid w:val="00D37EF3"/>
    <w:rsid w:val="00D52BB7"/>
    <w:rsid w:val="00D57FC9"/>
    <w:rsid w:val="00D600A4"/>
    <w:rsid w:val="00D66457"/>
    <w:rsid w:val="00D71708"/>
    <w:rsid w:val="00D753C3"/>
    <w:rsid w:val="00D846EF"/>
    <w:rsid w:val="00D87583"/>
    <w:rsid w:val="00DB0FD1"/>
    <w:rsid w:val="00DB14BE"/>
    <w:rsid w:val="00DC2FEA"/>
    <w:rsid w:val="00DC498B"/>
    <w:rsid w:val="00DC76F7"/>
    <w:rsid w:val="00DD58BC"/>
    <w:rsid w:val="00DD68DB"/>
    <w:rsid w:val="00DE2E98"/>
    <w:rsid w:val="00DE649E"/>
    <w:rsid w:val="00DF174A"/>
    <w:rsid w:val="00E02F0C"/>
    <w:rsid w:val="00E2350E"/>
    <w:rsid w:val="00E312DE"/>
    <w:rsid w:val="00E32B6B"/>
    <w:rsid w:val="00E33064"/>
    <w:rsid w:val="00E55E8B"/>
    <w:rsid w:val="00E56DF4"/>
    <w:rsid w:val="00E57771"/>
    <w:rsid w:val="00E707C9"/>
    <w:rsid w:val="00E72B1D"/>
    <w:rsid w:val="00E72DD6"/>
    <w:rsid w:val="00E75ADC"/>
    <w:rsid w:val="00E773AC"/>
    <w:rsid w:val="00EB4BD9"/>
    <w:rsid w:val="00ED2DDC"/>
    <w:rsid w:val="00EE16F5"/>
    <w:rsid w:val="00EF7F45"/>
    <w:rsid w:val="00F2330F"/>
    <w:rsid w:val="00F30B0C"/>
    <w:rsid w:val="00F31756"/>
    <w:rsid w:val="00F326FF"/>
    <w:rsid w:val="00F32C6D"/>
    <w:rsid w:val="00F32E83"/>
    <w:rsid w:val="00F37453"/>
    <w:rsid w:val="00F46900"/>
    <w:rsid w:val="00F469D4"/>
    <w:rsid w:val="00F54B20"/>
    <w:rsid w:val="00F55CD6"/>
    <w:rsid w:val="00F564B4"/>
    <w:rsid w:val="00F621D6"/>
    <w:rsid w:val="00F951AA"/>
    <w:rsid w:val="00F963D3"/>
    <w:rsid w:val="00F96716"/>
    <w:rsid w:val="00FA29A4"/>
    <w:rsid w:val="00FC7EC7"/>
    <w:rsid w:val="00FE1644"/>
    <w:rsid w:val="00FE4409"/>
    <w:rsid w:val="00FF2874"/>
    <w:rsid w:val="00FF5B15"/>
    <w:rsid w:val="00FF5F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48D70"/>
  <w15:docId w15:val="{ECAE7298-D5AC-4E47-8B27-20C754530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line="360" w:lineRule="auto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59AD"/>
    <w:pPr>
      <w:spacing w:line="240" w:lineRule="auto"/>
      <w:ind w:left="0"/>
    </w:pPr>
    <w:rPr>
      <w:rFonts w:ascii="Times New Roman" w:eastAsia="Times New Roman" w:hAnsi="Times New Roman" w:cs="Angsana New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ps">
    <w:name w:val="hps"/>
    <w:basedOn w:val="DefaultParagraphFont"/>
    <w:rsid w:val="005559AD"/>
  </w:style>
  <w:style w:type="paragraph" w:styleId="BalloonText">
    <w:name w:val="Balloon Text"/>
    <w:basedOn w:val="Normal"/>
    <w:link w:val="BalloonTextChar"/>
    <w:uiPriority w:val="99"/>
    <w:semiHidden/>
    <w:unhideWhenUsed/>
    <w:rsid w:val="005559AD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9AD"/>
    <w:rPr>
      <w:rFonts w:ascii="Tahoma" w:eastAsia="Times New Roman" w:hAnsi="Tahoma" w:cs="Angsana New"/>
      <w:sz w:val="16"/>
      <w:szCs w:val="20"/>
    </w:rPr>
  </w:style>
  <w:style w:type="character" w:customStyle="1" w:styleId="null">
    <w:name w:val="null"/>
    <w:basedOn w:val="DefaultParagraphFont"/>
    <w:rsid w:val="00580DAA"/>
  </w:style>
  <w:style w:type="paragraph" w:styleId="Header">
    <w:name w:val="header"/>
    <w:basedOn w:val="Normal"/>
    <w:link w:val="HeaderChar"/>
    <w:uiPriority w:val="99"/>
    <w:unhideWhenUsed/>
    <w:rsid w:val="00FE164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644"/>
    <w:rPr>
      <w:rFonts w:ascii="Times New Roman" w:eastAsia="Times New Roman" w:hAnsi="Times New Roman" w:cs="Angsana New"/>
      <w:sz w:val="24"/>
    </w:rPr>
  </w:style>
  <w:style w:type="paragraph" w:styleId="Footer">
    <w:name w:val="footer"/>
    <w:basedOn w:val="Normal"/>
    <w:link w:val="FooterChar"/>
    <w:uiPriority w:val="99"/>
    <w:unhideWhenUsed/>
    <w:rsid w:val="00FE164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644"/>
    <w:rPr>
      <w:rFonts w:ascii="Times New Roman" w:eastAsia="Times New Roman" w:hAnsi="Times New Roman" w:cs="Angsana New"/>
      <w:sz w:val="24"/>
    </w:rPr>
  </w:style>
  <w:style w:type="paragraph" w:styleId="Title">
    <w:name w:val="Title"/>
    <w:basedOn w:val="Normal"/>
    <w:link w:val="TitleChar"/>
    <w:qFormat/>
    <w:rsid w:val="00E55E8B"/>
    <w:pPr>
      <w:jc w:val="center"/>
    </w:pPr>
    <w:rPr>
      <w:rFonts w:ascii="Angsana New" w:hAnsi="Angsana New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E55E8B"/>
    <w:rPr>
      <w:rFonts w:ascii="Angsana New" w:eastAsia="Times New Roman" w:hAnsi="Angsana New" w:cs="Angsana New"/>
      <w:sz w:val="32"/>
      <w:szCs w:val="32"/>
    </w:rPr>
  </w:style>
  <w:style w:type="paragraph" w:styleId="Subtitle">
    <w:name w:val="Subtitle"/>
    <w:basedOn w:val="Normal"/>
    <w:link w:val="SubtitleChar"/>
    <w:qFormat/>
    <w:rsid w:val="00FC7EC7"/>
    <w:rPr>
      <w:rFonts w:ascii="Angsana New" w:hAnsi="Angsana New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rsid w:val="00FC7EC7"/>
    <w:rPr>
      <w:rFonts w:ascii="Angsana New" w:eastAsia="Times New Roman" w:hAnsi="Angsana New" w:cs="Angsana New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E2350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</w:rPr>
  </w:style>
  <w:style w:type="table" w:styleId="TableGrid">
    <w:name w:val="Table Grid"/>
    <w:basedOn w:val="TableNormal"/>
    <w:uiPriority w:val="59"/>
    <w:rsid w:val="00D3746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65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um\AppData\Local\Temp\Rar$DIa0.469\1-&#3611;&#3585;&#3609;&#3629;&#3585;.dotx" TargetMode="Externa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E58C82-1A5E-4C06-AB91-8F4F15014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1-ปกนอก</Template>
  <TotalTime>655</TotalTime>
  <Pages>1</Pages>
  <Words>339</Words>
  <Characters>1936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PONGSAWADI</Company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tum</dc:creator>
  <cp:lastModifiedBy>ธเนตร  จั่นขั้ว</cp:lastModifiedBy>
  <cp:revision>76</cp:revision>
  <cp:lastPrinted>2015-11-11T07:58:00Z</cp:lastPrinted>
  <dcterms:created xsi:type="dcterms:W3CDTF">2015-11-12T08:30:00Z</dcterms:created>
  <dcterms:modified xsi:type="dcterms:W3CDTF">2024-09-03T03:15:00Z</dcterms:modified>
</cp:coreProperties>
</file>